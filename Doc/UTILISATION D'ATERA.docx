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E9B5FD" w14:textId="77777777" w:rsidR="00DB36E9" w:rsidRDefault="00DB36E9" w:rsidP="00DB36E9">
      <w:pPr>
        <w:tabs>
          <w:tab w:val="left" w:pos="8273"/>
        </w:tabs>
        <w:jc w:val="center"/>
        <w:rPr>
          <w:b/>
          <w:bCs/>
          <w:sz w:val="56"/>
          <w:szCs w:val="56"/>
          <w:u w:val="single"/>
        </w:rPr>
      </w:pPr>
    </w:p>
    <w:p w14:paraId="1AF70DA8" w14:textId="77777777" w:rsidR="00DB36E9" w:rsidRDefault="00DB36E9" w:rsidP="00DB36E9">
      <w:pPr>
        <w:tabs>
          <w:tab w:val="left" w:pos="8273"/>
        </w:tabs>
        <w:jc w:val="center"/>
        <w:rPr>
          <w:b/>
          <w:bCs/>
          <w:sz w:val="56"/>
          <w:szCs w:val="56"/>
          <w:u w:val="single"/>
        </w:rPr>
      </w:pPr>
    </w:p>
    <w:p w14:paraId="6398937A" w14:textId="46350D43" w:rsidR="00347A04" w:rsidRDefault="00DB36E9" w:rsidP="00DB36E9">
      <w:pPr>
        <w:tabs>
          <w:tab w:val="left" w:pos="8273"/>
        </w:tabs>
        <w:jc w:val="center"/>
      </w:pPr>
      <w:r>
        <w:rPr>
          <w:b/>
          <w:bCs/>
          <w:sz w:val="56"/>
          <w:szCs w:val="56"/>
          <w:u w:val="single"/>
        </w:rPr>
        <w:t>UTILISATION D’ATERA</w:t>
      </w:r>
    </w:p>
    <w:p w14:paraId="6F2E93A4" w14:textId="1FEAD4BD" w:rsidR="00DB36E9" w:rsidRDefault="00DB36E9" w:rsidP="00DB36E9">
      <w:pPr>
        <w:tabs>
          <w:tab w:val="left" w:pos="8273"/>
        </w:tabs>
        <w:jc w:val="center"/>
      </w:pPr>
      <w:r>
        <w:rPr>
          <w:noProof/>
        </w:rPr>
        <w:drawing>
          <wp:anchor distT="0" distB="0" distL="114300" distR="114300" simplePos="0" relativeHeight="251658240" behindDoc="0" locked="0" layoutInCell="1" allowOverlap="1" wp14:anchorId="70B88AA5" wp14:editId="299BCC9F">
            <wp:simplePos x="0" y="0"/>
            <wp:positionH relativeFrom="margin">
              <wp:posOffset>635000</wp:posOffset>
            </wp:positionH>
            <wp:positionV relativeFrom="margin">
              <wp:posOffset>1727200</wp:posOffset>
            </wp:positionV>
            <wp:extent cx="4817110" cy="2401570"/>
            <wp:effectExtent l="0" t="0" r="2540" b="0"/>
            <wp:wrapSquare wrapText="bothSides"/>
            <wp:docPr id="890742303" name="Image 1" descr="Dun's 100 - At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n's 100 - Atera"/>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17110" cy="24015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3436470" w14:textId="366D733E" w:rsidR="00DB36E9" w:rsidRDefault="00DB36E9" w:rsidP="00DB36E9">
      <w:pPr>
        <w:tabs>
          <w:tab w:val="left" w:pos="8273"/>
        </w:tabs>
        <w:jc w:val="center"/>
      </w:pPr>
    </w:p>
    <w:p w14:paraId="2AD066A2" w14:textId="53B46F53" w:rsidR="00DB36E9" w:rsidRDefault="00DB36E9" w:rsidP="00DB36E9">
      <w:pPr>
        <w:tabs>
          <w:tab w:val="left" w:pos="8273"/>
        </w:tabs>
        <w:jc w:val="center"/>
      </w:pPr>
    </w:p>
    <w:p w14:paraId="0D6BECD0" w14:textId="03A76D78" w:rsidR="00DB36E9" w:rsidRDefault="00DB36E9" w:rsidP="00DB36E9">
      <w:pPr>
        <w:tabs>
          <w:tab w:val="left" w:pos="8273"/>
        </w:tabs>
        <w:jc w:val="center"/>
      </w:pPr>
    </w:p>
    <w:p w14:paraId="48303EE2" w14:textId="7F9A9141" w:rsidR="00DB36E9" w:rsidRDefault="00DB36E9" w:rsidP="00DB36E9">
      <w:pPr>
        <w:tabs>
          <w:tab w:val="left" w:pos="8273"/>
        </w:tabs>
        <w:jc w:val="center"/>
      </w:pPr>
    </w:p>
    <w:p w14:paraId="76DD9369" w14:textId="46D61F94" w:rsidR="00DB36E9" w:rsidRDefault="00DB36E9" w:rsidP="00DB36E9">
      <w:pPr>
        <w:tabs>
          <w:tab w:val="left" w:pos="8273"/>
        </w:tabs>
        <w:jc w:val="center"/>
      </w:pPr>
    </w:p>
    <w:p w14:paraId="4C120030" w14:textId="45255109" w:rsidR="00DB36E9" w:rsidRDefault="00DB36E9" w:rsidP="00DB36E9">
      <w:pPr>
        <w:tabs>
          <w:tab w:val="left" w:pos="8273"/>
        </w:tabs>
        <w:jc w:val="center"/>
      </w:pPr>
    </w:p>
    <w:p w14:paraId="6D3DAA52" w14:textId="72C96C3B" w:rsidR="00DB36E9" w:rsidRDefault="00DB36E9" w:rsidP="00DB36E9">
      <w:pPr>
        <w:tabs>
          <w:tab w:val="left" w:pos="8273"/>
        </w:tabs>
        <w:jc w:val="center"/>
      </w:pPr>
    </w:p>
    <w:p w14:paraId="1AB73E6B" w14:textId="77777777" w:rsidR="00DB36E9" w:rsidRDefault="00DB36E9" w:rsidP="00DB36E9">
      <w:pPr>
        <w:tabs>
          <w:tab w:val="left" w:pos="8273"/>
        </w:tabs>
        <w:jc w:val="center"/>
      </w:pPr>
    </w:p>
    <w:p w14:paraId="41D52B6E" w14:textId="409F5203" w:rsidR="00DB36E9" w:rsidRPr="00DB36E9" w:rsidRDefault="00DB36E9" w:rsidP="00DB36E9">
      <w:pPr>
        <w:tabs>
          <w:tab w:val="left" w:pos="8273"/>
        </w:tabs>
        <w:jc w:val="center"/>
        <w:rPr>
          <w:b/>
          <w:bCs/>
          <w:sz w:val="48"/>
          <w:szCs w:val="48"/>
          <w:u w:val="single"/>
        </w:rPr>
      </w:pPr>
      <w:r w:rsidRPr="00DB36E9">
        <w:rPr>
          <w:b/>
          <w:bCs/>
          <w:sz w:val="48"/>
          <w:szCs w:val="48"/>
          <w:u w:val="single"/>
        </w:rPr>
        <w:t xml:space="preserve">Logiciel RMM, accès à distance, automatisations informatiques, gestion des correctifs, scripts, </w:t>
      </w:r>
      <w:proofErr w:type="spellStart"/>
      <w:r w:rsidRPr="00DB36E9">
        <w:rPr>
          <w:b/>
          <w:bCs/>
          <w:sz w:val="48"/>
          <w:szCs w:val="48"/>
          <w:u w:val="single"/>
        </w:rPr>
        <w:t>ticketing</w:t>
      </w:r>
      <w:proofErr w:type="spellEnd"/>
      <w:r w:rsidRPr="00DB36E9">
        <w:rPr>
          <w:b/>
          <w:bCs/>
          <w:sz w:val="48"/>
          <w:szCs w:val="48"/>
          <w:u w:val="single"/>
        </w:rPr>
        <w:t xml:space="preserve"> et rapports.</w:t>
      </w:r>
    </w:p>
    <w:p w14:paraId="73955BE8" w14:textId="77777777" w:rsidR="00DB36E9" w:rsidRDefault="00DB36E9" w:rsidP="00DB36E9">
      <w:pPr>
        <w:tabs>
          <w:tab w:val="left" w:pos="8273"/>
        </w:tabs>
        <w:jc w:val="center"/>
      </w:pPr>
    </w:p>
    <w:p w14:paraId="7A0E0459" w14:textId="77777777" w:rsidR="00DB36E9" w:rsidRDefault="00DB36E9" w:rsidP="00DB36E9">
      <w:pPr>
        <w:tabs>
          <w:tab w:val="left" w:pos="8273"/>
        </w:tabs>
        <w:jc w:val="center"/>
      </w:pPr>
    </w:p>
    <w:p w14:paraId="053269B1" w14:textId="77777777" w:rsidR="00DB36E9" w:rsidRDefault="00DB36E9" w:rsidP="00DB36E9">
      <w:pPr>
        <w:tabs>
          <w:tab w:val="left" w:pos="8273"/>
        </w:tabs>
        <w:jc w:val="center"/>
      </w:pPr>
    </w:p>
    <w:p w14:paraId="6E52E5F4" w14:textId="77777777" w:rsidR="00DB36E9" w:rsidRDefault="00DB36E9" w:rsidP="00DB36E9">
      <w:pPr>
        <w:tabs>
          <w:tab w:val="left" w:pos="8273"/>
        </w:tabs>
        <w:jc w:val="center"/>
      </w:pPr>
    </w:p>
    <w:p w14:paraId="0F1CF4BB" w14:textId="77777777" w:rsidR="00DB36E9" w:rsidRDefault="00DB36E9" w:rsidP="00DB36E9">
      <w:pPr>
        <w:tabs>
          <w:tab w:val="left" w:pos="8273"/>
        </w:tabs>
        <w:jc w:val="center"/>
        <w:rPr>
          <w:rFonts w:ascii="Arial" w:hAnsi="Arial" w:cs="Arial"/>
          <w:b/>
          <w:bCs/>
          <w:color w:val="202124"/>
          <w:sz w:val="48"/>
          <w:szCs w:val="48"/>
          <w:u w:val="single"/>
          <w:shd w:val="clear" w:color="auto" w:fill="FFFFFF"/>
        </w:rPr>
      </w:pPr>
      <w:r w:rsidRPr="00A34ED0">
        <w:rPr>
          <w:color w:val="A6A6A6" w:themeColor="background1" w:themeShade="A6"/>
          <w:sz w:val="72"/>
          <w:szCs w:val="72"/>
        </w:rPr>
        <w:t>Document d’exploitation</w:t>
      </w:r>
    </w:p>
    <w:p w14:paraId="02C123B9" w14:textId="77777777" w:rsidR="00DB36E9" w:rsidRDefault="00DB36E9" w:rsidP="00A90E1F">
      <w:pPr>
        <w:tabs>
          <w:tab w:val="left" w:pos="8273"/>
        </w:tabs>
      </w:pPr>
    </w:p>
    <w:p w14:paraId="55908B4D" w14:textId="77777777" w:rsidR="00DB36E9" w:rsidRDefault="00DB36E9" w:rsidP="00A90E1F">
      <w:pPr>
        <w:tabs>
          <w:tab w:val="left" w:pos="8273"/>
        </w:tabs>
      </w:pPr>
    </w:p>
    <w:p w14:paraId="2C74301F" w14:textId="77777777" w:rsidR="00DB36E9" w:rsidRDefault="00DB36E9" w:rsidP="00A90E1F">
      <w:pPr>
        <w:tabs>
          <w:tab w:val="left" w:pos="8273"/>
        </w:tabs>
      </w:pPr>
    </w:p>
    <w:p w14:paraId="086564D2" w14:textId="77777777" w:rsidR="00DB36E9" w:rsidRDefault="00DB36E9" w:rsidP="00A90E1F">
      <w:pPr>
        <w:tabs>
          <w:tab w:val="left" w:pos="8273"/>
        </w:tabs>
      </w:pPr>
    </w:p>
    <w:p w14:paraId="14A31DCD" w14:textId="77777777" w:rsidR="00DB36E9" w:rsidRDefault="00DB36E9" w:rsidP="00A90E1F">
      <w:pPr>
        <w:tabs>
          <w:tab w:val="left" w:pos="8273"/>
        </w:tabs>
      </w:pPr>
    </w:p>
    <w:p w14:paraId="315218FF" w14:textId="77777777" w:rsidR="00DB36E9" w:rsidRDefault="00DB36E9" w:rsidP="00A90E1F">
      <w:pPr>
        <w:tabs>
          <w:tab w:val="left" w:pos="8273"/>
        </w:tabs>
      </w:pPr>
    </w:p>
    <w:p w14:paraId="649F41D7" w14:textId="58ACF515" w:rsidR="00DB36E9" w:rsidRPr="00DB36E9" w:rsidRDefault="00DB36E9" w:rsidP="00A90E1F">
      <w:pPr>
        <w:tabs>
          <w:tab w:val="left" w:pos="8273"/>
        </w:tabs>
        <w:rPr>
          <w:rFonts w:ascii="Arial" w:hAnsi="Arial" w:cs="Arial"/>
          <w:b/>
          <w:bCs/>
          <w:color w:val="202124"/>
          <w:sz w:val="48"/>
          <w:szCs w:val="48"/>
          <w:shd w:val="clear" w:color="auto" w:fill="FFFFFF"/>
        </w:rPr>
      </w:pPr>
      <w:r>
        <w:rPr>
          <w:rFonts w:ascii="Arial" w:hAnsi="Arial" w:cs="Arial"/>
          <w:b/>
          <w:bCs/>
          <w:color w:val="202124"/>
          <w:sz w:val="48"/>
          <w:szCs w:val="48"/>
          <w:shd w:val="clear" w:color="auto" w:fill="FFFFFF"/>
        </w:rPr>
        <w:t>Une fois connecté sur le site, Vous arriverez sur L’onglet « </w:t>
      </w:r>
      <w:r>
        <w:rPr>
          <w:rFonts w:ascii="Arial" w:hAnsi="Arial" w:cs="Arial"/>
          <w:b/>
          <w:bCs/>
          <w:color w:val="202124"/>
          <w:sz w:val="48"/>
          <w:szCs w:val="48"/>
          <w:u w:val="single"/>
          <w:shd w:val="clear" w:color="auto" w:fill="FFFFFF"/>
        </w:rPr>
        <w:t>Tableau de bord</w:t>
      </w:r>
      <w:r>
        <w:rPr>
          <w:rFonts w:ascii="Arial" w:hAnsi="Arial" w:cs="Arial"/>
          <w:b/>
          <w:bCs/>
          <w:color w:val="202124"/>
          <w:sz w:val="48"/>
          <w:szCs w:val="48"/>
          <w:shd w:val="clear" w:color="auto" w:fill="FFFFFF"/>
        </w:rPr>
        <w:t xml:space="preserve"> » </w:t>
      </w:r>
      <w:r w:rsidR="00232DEA">
        <w:rPr>
          <w:rFonts w:ascii="Arial" w:hAnsi="Arial" w:cs="Arial"/>
          <w:b/>
          <w:bCs/>
          <w:color w:val="202124"/>
          <w:sz w:val="48"/>
          <w:szCs w:val="48"/>
          <w:shd w:val="clear" w:color="auto" w:fill="FFFFFF"/>
        </w:rPr>
        <w:t>où</w:t>
      </w:r>
      <w:r>
        <w:rPr>
          <w:rFonts w:ascii="Arial" w:hAnsi="Arial" w:cs="Arial"/>
          <w:b/>
          <w:bCs/>
          <w:color w:val="202124"/>
          <w:sz w:val="48"/>
          <w:szCs w:val="48"/>
          <w:shd w:val="clear" w:color="auto" w:fill="FFFFFF"/>
        </w:rPr>
        <w:t xml:space="preserve"> vous retrouverez les alertes de chaque client, les alertes récentes</w:t>
      </w:r>
      <w:r w:rsidR="00232DEA">
        <w:rPr>
          <w:rFonts w:ascii="Arial" w:hAnsi="Arial" w:cs="Arial"/>
          <w:b/>
          <w:bCs/>
          <w:color w:val="202124"/>
          <w:sz w:val="48"/>
          <w:szCs w:val="48"/>
          <w:shd w:val="clear" w:color="auto" w:fill="FFFFFF"/>
        </w:rPr>
        <w:t xml:space="preserve">, le statut des tickets de supports, celui des alertes, la surveillance des serveurs ainsi que leurs états, la note de satisfaction client du support et des diagrammes pour </w:t>
      </w:r>
      <w:r w:rsidR="001D1014">
        <w:rPr>
          <w:rFonts w:ascii="Arial" w:hAnsi="Arial" w:cs="Arial"/>
          <w:b/>
          <w:bCs/>
          <w:color w:val="202124"/>
          <w:sz w:val="48"/>
          <w:szCs w:val="48"/>
          <w:shd w:val="clear" w:color="auto" w:fill="FFFFFF"/>
        </w:rPr>
        <w:t>les tickets</w:t>
      </w:r>
      <w:r w:rsidR="00232DEA">
        <w:rPr>
          <w:rFonts w:ascii="Arial" w:hAnsi="Arial" w:cs="Arial"/>
          <w:b/>
          <w:bCs/>
          <w:color w:val="202124"/>
          <w:sz w:val="48"/>
          <w:szCs w:val="48"/>
          <w:shd w:val="clear" w:color="auto" w:fill="FFFFFF"/>
        </w:rPr>
        <w:t xml:space="preserve"> supports.</w:t>
      </w:r>
    </w:p>
    <w:p w14:paraId="07BE69C4" w14:textId="3412452D" w:rsidR="00DB36E9" w:rsidRDefault="00232DEA" w:rsidP="00A90E1F">
      <w:pPr>
        <w:tabs>
          <w:tab w:val="left" w:pos="8273"/>
        </w:tabs>
      </w:pPr>
      <w:r>
        <w:rPr>
          <w:noProof/>
          <w14:ligatures w14:val="standardContextual"/>
        </w:rPr>
        <w:drawing>
          <wp:anchor distT="0" distB="0" distL="114300" distR="114300" simplePos="0" relativeHeight="251659264" behindDoc="0" locked="0" layoutInCell="1" allowOverlap="1" wp14:anchorId="662FA0ED" wp14:editId="1E088276">
            <wp:simplePos x="0" y="0"/>
            <wp:positionH relativeFrom="margin">
              <wp:posOffset>-428862</wp:posOffset>
            </wp:positionH>
            <wp:positionV relativeFrom="margin">
              <wp:posOffset>4204364</wp:posOffset>
            </wp:positionV>
            <wp:extent cx="6669405" cy="3343275"/>
            <wp:effectExtent l="0" t="0" r="0" b="9525"/>
            <wp:wrapSquare wrapText="bothSides"/>
            <wp:docPr id="516505025" name="Image 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505025" name="Image 1" descr="Une image contenant texte, capture d’écran, logiciel, Icône d’ordinateur&#10;&#10;Description générée automatiquement"/>
                    <pic:cNvPicPr/>
                  </pic:nvPicPr>
                  <pic:blipFill>
                    <a:blip r:embed="rId7" cstate="print">
                      <a:extLst>
                        <a:ext uri="{28A0092B-C50C-407E-A947-70E740481C1C}">
                          <a14:useLocalDpi xmlns:a14="http://schemas.microsoft.com/office/drawing/2010/main" val="0"/>
                        </a:ext>
                      </a:extLst>
                    </a:blip>
                    <a:stretch>
                      <a:fillRect/>
                    </a:stretch>
                  </pic:blipFill>
                  <pic:spPr>
                    <a:xfrm>
                      <a:off x="0" y="0"/>
                      <a:ext cx="6669405" cy="3343275"/>
                    </a:xfrm>
                    <a:prstGeom prst="rect">
                      <a:avLst/>
                    </a:prstGeom>
                  </pic:spPr>
                </pic:pic>
              </a:graphicData>
            </a:graphic>
            <wp14:sizeRelH relativeFrom="margin">
              <wp14:pctWidth>0</wp14:pctWidth>
            </wp14:sizeRelH>
            <wp14:sizeRelV relativeFrom="margin">
              <wp14:pctHeight>0</wp14:pctHeight>
            </wp14:sizeRelV>
          </wp:anchor>
        </w:drawing>
      </w:r>
    </w:p>
    <w:p w14:paraId="36889DBB" w14:textId="7A268D93" w:rsidR="00DB36E9" w:rsidRDefault="00DB36E9" w:rsidP="00A90E1F">
      <w:pPr>
        <w:tabs>
          <w:tab w:val="left" w:pos="8273"/>
        </w:tabs>
      </w:pPr>
    </w:p>
    <w:p w14:paraId="720A6871" w14:textId="5B258256" w:rsidR="00232DEA" w:rsidRDefault="00232DEA" w:rsidP="00A90E1F">
      <w:pPr>
        <w:tabs>
          <w:tab w:val="left" w:pos="8273"/>
        </w:tabs>
      </w:pPr>
    </w:p>
    <w:p w14:paraId="49704508" w14:textId="49060E75" w:rsidR="00232DEA" w:rsidRDefault="00232DEA" w:rsidP="00A90E1F">
      <w:pPr>
        <w:tabs>
          <w:tab w:val="left" w:pos="8273"/>
        </w:tabs>
      </w:pPr>
      <w:r>
        <w:rPr>
          <w:noProof/>
          <w14:ligatures w14:val="standardContextual"/>
        </w:rPr>
        <w:lastRenderedPageBreak/>
        <w:drawing>
          <wp:anchor distT="0" distB="0" distL="114300" distR="114300" simplePos="0" relativeHeight="251660288" behindDoc="0" locked="0" layoutInCell="1" allowOverlap="1" wp14:anchorId="6C816EB3" wp14:editId="05C9F18F">
            <wp:simplePos x="0" y="0"/>
            <wp:positionH relativeFrom="margin">
              <wp:posOffset>-559435</wp:posOffset>
            </wp:positionH>
            <wp:positionV relativeFrom="margin">
              <wp:posOffset>493234</wp:posOffset>
            </wp:positionV>
            <wp:extent cx="6880225" cy="3416300"/>
            <wp:effectExtent l="0" t="0" r="0" b="0"/>
            <wp:wrapSquare wrapText="bothSides"/>
            <wp:docPr id="1783941995" name="Image 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941995" name="Image 1" descr="Une image contenant texte, capture d’écran, logiciel, Icône d’ordinateur&#10;&#10;Description générée automatiquement"/>
                    <pic:cNvPicPr/>
                  </pic:nvPicPr>
                  <pic:blipFill>
                    <a:blip r:embed="rId8" cstate="print">
                      <a:extLst>
                        <a:ext uri="{28A0092B-C50C-407E-A947-70E740481C1C}">
                          <a14:useLocalDpi xmlns:a14="http://schemas.microsoft.com/office/drawing/2010/main" val="0"/>
                        </a:ext>
                      </a:extLst>
                    </a:blip>
                    <a:stretch>
                      <a:fillRect/>
                    </a:stretch>
                  </pic:blipFill>
                  <pic:spPr>
                    <a:xfrm>
                      <a:off x="0" y="0"/>
                      <a:ext cx="6880225" cy="3416300"/>
                    </a:xfrm>
                    <a:prstGeom prst="rect">
                      <a:avLst/>
                    </a:prstGeom>
                  </pic:spPr>
                </pic:pic>
              </a:graphicData>
            </a:graphic>
          </wp:anchor>
        </w:drawing>
      </w:r>
    </w:p>
    <w:p w14:paraId="5B9AC143" w14:textId="3D4EC946" w:rsidR="00232DEA" w:rsidRPr="00232DEA" w:rsidRDefault="00232DEA" w:rsidP="00A90E1F">
      <w:pPr>
        <w:tabs>
          <w:tab w:val="left" w:pos="8273"/>
        </w:tabs>
        <w:rPr>
          <w:b/>
          <w:bCs/>
          <w:sz w:val="48"/>
          <w:szCs w:val="48"/>
        </w:rPr>
      </w:pPr>
    </w:p>
    <w:p w14:paraId="5A903265" w14:textId="274DF52C" w:rsidR="00DB36E9" w:rsidRDefault="00DB36E9" w:rsidP="00A90E1F">
      <w:pPr>
        <w:tabs>
          <w:tab w:val="left" w:pos="8273"/>
        </w:tabs>
      </w:pPr>
    </w:p>
    <w:p w14:paraId="7B5BEF7D" w14:textId="74C3676E" w:rsidR="00DB36E9" w:rsidRDefault="00232DEA" w:rsidP="00A90E1F">
      <w:pPr>
        <w:tabs>
          <w:tab w:val="left" w:pos="8273"/>
        </w:tabs>
      </w:pPr>
      <w:r>
        <w:rPr>
          <w:noProof/>
          <w14:ligatures w14:val="standardContextual"/>
        </w:rPr>
        <w:drawing>
          <wp:anchor distT="0" distB="0" distL="114300" distR="114300" simplePos="0" relativeHeight="251661312" behindDoc="0" locked="0" layoutInCell="1" allowOverlap="1" wp14:anchorId="79ED9359" wp14:editId="2C068EF9">
            <wp:simplePos x="0" y="0"/>
            <wp:positionH relativeFrom="margin">
              <wp:posOffset>-558800</wp:posOffset>
            </wp:positionH>
            <wp:positionV relativeFrom="margin">
              <wp:posOffset>4934585</wp:posOffset>
            </wp:positionV>
            <wp:extent cx="6879590" cy="3439160"/>
            <wp:effectExtent l="0" t="0" r="0" b="8890"/>
            <wp:wrapSquare wrapText="bothSides"/>
            <wp:docPr id="762227785" name="Image 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227785" name="Image 1" descr="Une image contenant texte, capture d’écran, logiciel, Icône d’ordinateur&#10;&#10;Description générée automatiquement"/>
                    <pic:cNvPicPr/>
                  </pic:nvPicPr>
                  <pic:blipFill>
                    <a:blip r:embed="rId9" cstate="print">
                      <a:extLst>
                        <a:ext uri="{28A0092B-C50C-407E-A947-70E740481C1C}">
                          <a14:useLocalDpi xmlns:a14="http://schemas.microsoft.com/office/drawing/2010/main" val="0"/>
                        </a:ext>
                      </a:extLst>
                    </a:blip>
                    <a:stretch>
                      <a:fillRect/>
                    </a:stretch>
                  </pic:blipFill>
                  <pic:spPr>
                    <a:xfrm>
                      <a:off x="0" y="0"/>
                      <a:ext cx="6879590" cy="3439160"/>
                    </a:xfrm>
                    <a:prstGeom prst="rect">
                      <a:avLst/>
                    </a:prstGeom>
                  </pic:spPr>
                </pic:pic>
              </a:graphicData>
            </a:graphic>
            <wp14:sizeRelH relativeFrom="margin">
              <wp14:pctWidth>0</wp14:pctWidth>
            </wp14:sizeRelH>
            <wp14:sizeRelV relativeFrom="margin">
              <wp14:pctHeight>0</wp14:pctHeight>
            </wp14:sizeRelV>
          </wp:anchor>
        </w:drawing>
      </w:r>
    </w:p>
    <w:p w14:paraId="337CD7E9" w14:textId="77777777" w:rsidR="00DB36E9" w:rsidRDefault="00DB36E9" w:rsidP="00A90E1F">
      <w:pPr>
        <w:tabs>
          <w:tab w:val="left" w:pos="8273"/>
        </w:tabs>
      </w:pPr>
    </w:p>
    <w:p w14:paraId="0F777615" w14:textId="77777777" w:rsidR="00DB36E9" w:rsidRDefault="00DB36E9" w:rsidP="00A90E1F">
      <w:pPr>
        <w:tabs>
          <w:tab w:val="left" w:pos="8273"/>
        </w:tabs>
      </w:pPr>
    </w:p>
    <w:p w14:paraId="29FE037A" w14:textId="77777777" w:rsidR="00DB36E9" w:rsidRDefault="00DB36E9" w:rsidP="00A90E1F">
      <w:pPr>
        <w:tabs>
          <w:tab w:val="left" w:pos="8273"/>
        </w:tabs>
      </w:pPr>
    </w:p>
    <w:p w14:paraId="4D0825C3" w14:textId="26D7E37D" w:rsidR="00DB36E9" w:rsidRDefault="00232DEA" w:rsidP="00A90E1F">
      <w:pPr>
        <w:tabs>
          <w:tab w:val="left" w:pos="8273"/>
        </w:tabs>
        <w:rPr>
          <w:b/>
          <w:bCs/>
          <w:sz w:val="48"/>
          <w:szCs w:val="48"/>
        </w:rPr>
      </w:pPr>
      <w:r>
        <w:rPr>
          <w:b/>
          <w:bCs/>
          <w:sz w:val="48"/>
          <w:szCs w:val="48"/>
        </w:rPr>
        <w:t>Dans le menu déroulant à droite, vous avez aussi l’onglet « </w:t>
      </w:r>
      <w:r>
        <w:rPr>
          <w:b/>
          <w:bCs/>
          <w:sz w:val="48"/>
          <w:szCs w:val="48"/>
          <w:u w:val="single"/>
        </w:rPr>
        <w:t>Tickets</w:t>
      </w:r>
      <w:r>
        <w:rPr>
          <w:b/>
          <w:bCs/>
          <w:sz w:val="48"/>
          <w:szCs w:val="48"/>
        </w:rPr>
        <w:t xml:space="preserve"> » </w:t>
      </w:r>
      <w:r w:rsidR="000C2878">
        <w:rPr>
          <w:b/>
          <w:bCs/>
          <w:sz w:val="48"/>
          <w:szCs w:val="48"/>
        </w:rPr>
        <w:t>où</w:t>
      </w:r>
      <w:r>
        <w:rPr>
          <w:b/>
          <w:bCs/>
          <w:sz w:val="48"/>
          <w:szCs w:val="48"/>
        </w:rPr>
        <w:t xml:space="preserve"> vous retrouverez les demandes supports programmé ou non des clients avec pour chaque ticket une description du problème, le technicien assigné, l’urgence, son état( pas commencer, en cours, en attente ou terminer).</w:t>
      </w:r>
    </w:p>
    <w:p w14:paraId="2A6561C6" w14:textId="77777777" w:rsidR="000C2878" w:rsidRDefault="000C2878" w:rsidP="00A90E1F">
      <w:pPr>
        <w:tabs>
          <w:tab w:val="left" w:pos="8273"/>
        </w:tabs>
        <w:rPr>
          <w:b/>
          <w:bCs/>
          <w:sz w:val="48"/>
          <w:szCs w:val="48"/>
        </w:rPr>
      </w:pPr>
    </w:p>
    <w:p w14:paraId="151D84EF" w14:textId="6B2F8CE2" w:rsidR="00232DEA" w:rsidRDefault="00232DEA" w:rsidP="00A90E1F">
      <w:pPr>
        <w:tabs>
          <w:tab w:val="left" w:pos="8273"/>
        </w:tabs>
        <w:rPr>
          <w:b/>
          <w:bCs/>
          <w:sz w:val="48"/>
          <w:szCs w:val="48"/>
        </w:rPr>
      </w:pPr>
      <w:r>
        <w:rPr>
          <w:noProof/>
          <w14:ligatures w14:val="standardContextual"/>
        </w:rPr>
        <w:drawing>
          <wp:inline distT="0" distB="0" distL="0" distR="0" wp14:anchorId="1A3CBA75" wp14:editId="443C1CD2">
            <wp:extent cx="5760720" cy="2874645"/>
            <wp:effectExtent l="0" t="0" r="0" b="1905"/>
            <wp:docPr id="1520551313" name="Image 1" descr="Une image contenant texte, logiciel, Page web,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551313" name="Image 1" descr="Une image contenant texte, logiciel, Page web, Icône d’ordinateur&#10;&#10;Description générée automatiquement"/>
                    <pic:cNvPicPr/>
                  </pic:nvPicPr>
                  <pic:blipFill>
                    <a:blip r:embed="rId10"/>
                    <a:stretch>
                      <a:fillRect/>
                    </a:stretch>
                  </pic:blipFill>
                  <pic:spPr>
                    <a:xfrm>
                      <a:off x="0" y="0"/>
                      <a:ext cx="5760720" cy="2874645"/>
                    </a:xfrm>
                    <a:prstGeom prst="rect">
                      <a:avLst/>
                    </a:prstGeom>
                  </pic:spPr>
                </pic:pic>
              </a:graphicData>
            </a:graphic>
          </wp:inline>
        </w:drawing>
      </w:r>
    </w:p>
    <w:p w14:paraId="04B10D91" w14:textId="77777777" w:rsidR="000C2878" w:rsidRDefault="000C2878" w:rsidP="00A90E1F">
      <w:pPr>
        <w:tabs>
          <w:tab w:val="left" w:pos="8273"/>
        </w:tabs>
        <w:rPr>
          <w:b/>
          <w:bCs/>
          <w:sz w:val="48"/>
          <w:szCs w:val="48"/>
        </w:rPr>
      </w:pPr>
    </w:p>
    <w:p w14:paraId="64EDD867" w14:textId="07DEAD75" w:rsidR="00232DEA" w:rsidRDefault="00232DEA" w:rsidP="00A90E1F">
      <w:pPr>
        <w:tabs>
          <w:tab w:val="left" w:pos="8273"/>
        </w:tabs>
        <w:rPr>
          <w:b/>
          <w:bCs/>
          <w:sz w:val="48"/>
          <w:szCs w:val="48"/>
        </w:rPr>
      </w:pPr>
      <w:r>
        <w:rPr>
          <w:b/>
          <w:bCs/>
          <w:sz w:val="48"/>
          <w:szCs w:val="48"/>
        </w:rPr>
        <w:t>Une partit « </w:t>
      </w:r>
      <w:r>
        <w:rPr>
          <w:b/>
          <w:bCs/>
          <w:sz w:val="48"/>
          <w:szCs w:val="48"/>
          <w:u w:val="single"/>
        </w:rPr>
        <w:t>Ticket programmés</w:t>
      </w:r>
      <w:r>
        <w:rPr>
          <w:b/>
          <w:bCs/>
          <w:sz w:val="48"/>
          <w:szCs w:val="48"/>
        </w:rPr>
        <w:t xml:space="preserve"> » est aussi présente </w:t>
      </w:r>
      <w:r w:rsidR="000C2878">
        <w:rPr>
          <w:b/>
          <w:bCs/>
          <w:sz w:val="48"/>
          <w:szCs w:val="48"/>
        </w:rPr>
        <w:t>avec les mêmes caractéristiques, la seule différence est si le rendez-vous est prévu ou non.</w:t>
      </w:r>
    </w:p>
    <w:p w14:paraId="74440188" w14:textId="3C44ACC9" w:rsidR="000C2878" w:rsidRDefault="000C2878" w:rsidP="00A90E1F">
      <w:pPr>
        <w:tabs>
          <w:tab w:val="left" w:pos="8273"/>
        </w:tabs>
        <w:rPr>
          <w:b/>
          <w:bCs/>
          <w:sz w:val="48"/>
          <w:szCs w:val="48"/>
        </w:rPr>
      </w:pPr>
    </w:p>
    <w:p w14:paraId="57B3890F" w14:textId="31A5778F" w:rsidR="00044AD4" w:rsidRDefault="00C300B6" w:rsidP="00A90E1F">
      <w:pPr>
        <w:tabs>
          <w:tab w:val="left" w:pos="8273"/>
        </w:tabs>
        <w:rPr>
          <w:b/>
          <w:bCs/>
          <w:sz w:val="48"/>
          <w:szCs w:val="48"/>
        </w:rPr>
      </w:pPr>
      <w:r w:rsidRPr="00C300B6">
        <w:rPr>
          <w:b/>
          <w:bCs/>
          <w:noProof/>
          <w:sz w:val="48"/>
          <w:szCs w:val="48"/>
        </w:rPr>
        <w:drawing>
          <wp:anchor distT="0" distB="0" distL="114300" distR="114300" simplePos="0" relativeHeight="251665408" behindDoc="0" locked="0" layoutInCell="1" allowOverlap="1" wp14:anchorId="4B6E4ACE" wp14:editId="74F9F41B">
            <wp:simplePos x="0" y="0"/>
            <wp:positionH relativeFrom="margin">
              <wp:posOffset>691218</wp:posOffset>
            </wp:positionH>
            <wp:positionV relativeFrom="margin">
              <wp:posOffset>8081564</wp:posOffset>
            </wp:positionV>
            <wp:extent cx="5760720" cy="515620"/>
            <wp:effectExtent l="0" t="0" r="0" b="0"/>
            <wp:wrapSquare wrapText="bothSides"/>
            <wp:docPr id="112991032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910320" name=""/>
                    <pic:cNvPicPr/>
                  </pic:nvPicPr>
                  <pic:blipFill>
                    <a:blip r:embed="rId11">
                      <a:extLst>
                        <a:ext uri="{28A0092B-C50C-407E-A947-70E740481C1C}">
                          <a14:useLocalDpi xmlns:a14="http://schemas.microsoft.com/office/drawing/2010/main" val="0"/>
                        </a:ext>
                      </a:extLst>
                    </a:blip>
                    <a:stretch>
                      <a:fillRect/>
                    </a:stretch>
                  </pic:blipFill>
                  <pic:spPr>
                    <a:xfrm>
                      <a:off x="0" y="0"/>
                      <a:ext cx="5760720" cy="515620"/>
                    </a:xfrm>
                    <a:prstGeom prst="rect">
                      <a:avLst/>
                    </a:prstGeom>
                  </pic:spPr>
                </pic:pic>
              </a:graphicData>
            </a:graphic>
          </wp:anchor>
        </w:drawing>
      </w:r>
      <w:r w:rsidRPr="00C300B6">
        <w:rPr>
          <w:b/>
          <w:bCs/>
          <w:noProof/>
          <w:sz w:val="48"/>
          <w:szCs w:val="48"/>
        </w:rPr>
        <w:drawing>
          <wp:anchor distT="0" distB="0" distL="114300" distR="114300" simplePos="0" relativeHeight="251664384" behindDoc="0" locked="0" layoutInCell="1" allowOverlap="1" wp14:anchorId="7AD4DB9B" wp14:editId="6DBF9BC2">
            <wp:simplePos x="0" y="0"/>
            <wp:positionH relativeFrom="margin">
              <wp:posOffset>-222763</wp:posOffset>
            </wp:positionH>
            <wp:positionV relativeFrom="margin">
              <wp:posOffset>8048260</wp:posOffset>
            </wp:positionV>
            <wp:extent cx="914528" cy="543001"/>
            <wp:effectExtent l="0" t="0" r="0" b="9525"/>
            <wp:wrapSquare wrapText="bothSides"/>
            <wp:docPr id="1168889173" name="Image 1" descr="Une image contenant texte, conception, outi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889173" name="Image 1" descr="Une image contenant texte, conception, outil&#10;&#10;Description générée automatiquement"/>
                    <pic:cNvPicPr/>
                  </pic:nvPicPr>
                  <pic:blipFill>
                    <a:blip r:embed="rId12">
                      <a:extLst>
                        <a:ext uri="{28A0092B-C50C-407E-A947-70E740481C1C}">
                          <a14:useLocalDpi xmlns:a14="http://schemas.microsoft.com/office/drawing/2010/main" val="0"/>
                        </a:ext>
                      </a:extLst>
                    </a:blip>
                    <a:stretch>
                      <a:fillRect/>
                    </a:stretch>
                  </pic:blipFill>
                  <pic:spPr>
                    <a:xfrm>
                      <a:off x="0" y="0"/>
                      <a:ext cx="914528" cy="543001"/>
                    </a:xfrm>
                    <a:prstGeom prst="rect">
                      <a:avLst/>
                    </a:prstGeom>
                  </pic:spPr>
                </pic:pic>
              </a:graphicData>
            </a:graphic>
          </wp:anchor>
        </w:drawing>
      </w:r>
      <w:r w:rsidR="000C2878">
        <w:rPr>
          <w:noProof/>
          <w14:ligatures w14:val="standardContextual"/>
        </w:rPr>
        <w:drawing>
          <wp:anchor distT="0" distB="0" distL="114300" distR="114300" simplePos="0" relativeHeight="251662336" behindDoc="0" locked="0" layoutInCell="1" allowOverlap="1" wp14:anchorId="36D03A63" wp14:editId="059C9E36">
            <wp:simplePos x="0" y="0"/>
            <wp:positionH relativeFrom="margin">
              <wp:posOffset>0</wp:posOffset>
            </wp:positionH>
            <wp:positionV relativeFrom="margin">
              <wp:posOffset>140809</wp:posOffset>
            </wp:positionV>
            <wp:extent cx="5760720" cy="2872740"/>
            <wp:effectExtent l="0" t="0" r="0" b="3810"/>
            <wp:wrapSquare wrapText="bothSides"/>
            <wp:docPr id="1238536500" name="Image 1" descr="Une image contenant texte, logiciel, Page web, Sit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536500" name="Image 1" descr="Une image contenant texte, logiciel, Page web, Site web&#10;&#10;Description générée automatiquemen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2872740"/>
                    </a:xfrm>
                    <a:prstGeom prst="rect">
                      <a:avLst/>
                    </a:prstGeom>
                  </pic:spPr>
                </pic:pic>
              </a:graphicData>
            </a:graphic>
          </wp:anchor>
        </w:drawing>
      </w:r>
      <w:r w:rsidR="006D4A12">
        <w:rPr>
          <w:b/>
          <w:bCs/>
          <w:sz w:val="48"/>
          <w:szCs w:val="48"/>
        </w:rPr>
        <w:t>L’onglet suivant appelé « </w:t>
      </w:r>
      <w:r w:rsidR="00842E73">
        <w:rPr>
          <w:b/>
          <w:bCs/>
          <w:sz w:val="48"/>
          <w:szCs w:val="48"/>
          <w:u w:val="single"/>
        </w:rPr>
        <w:t>Clients</w:t>
      </w:r>
      <w:r w:rsidR="00842E73">
        <w:rPr>
          <w:b/>
          <w:bCs/>
          <w:sz w:val="48"/>
          <w:szCs w:val="48"/>
        </w:rPr>
        <w:t xml:space="preserve"> » regroupe </w:t>
      </w:r>
      <w:r w:rsidR="00044AD4">
        <w:rPr>
          <w:b/>
          <w:bCs/>
          <w:sz w:val="48"/>
          <w:szCs w:val="48"/>
        </w:rPr>
        <w:t>les ordinateurs</w:t>
      </w:r>
      <w:r w:rsidR="00842E73">
        <w:rPr>
          <w:b/>
          <w:bCs/>
          <w:sz w:val="48"/>
          <w:szCs w:val="48"/>
        </w:rPr>
        <w:t xml:space="preserve"> on fonction des entreprises, ou des taches, par exemple, </w:t>
      </w:r>
      <w:r w:rsidR="00044AD4">
        <w:rPr>
          <w:b/>
          <w:bCs/>
          <w:sz w:val="48"/>
          <w:szCs w:val="48"/>
        </w:rPr>
        <w:t>un groupe « </w:t>
      </w:r>
      <w:r w:rsidR="00044AD4">
        <w:rPr>
          <w:b/>
          <w:bCs/>
          <w:sz w:val="48"/>
          <w:szCs w:val="48"/>
          <w:u w:val="single"/>
        </w:rPr>
        <w:t>Nettoyage PC</w:t>
      </w:r>
      <w:r w:rsidR="00044AD4">
        <w:rPr>
          <w:b/>
          <w:bCs/>
          <w:sz w:val="48"/>
          <w:szCs w:val="48"/>
        </w:rPr>
        <w:t> » est utilisé pour y mettre les ordinateurs dont il est prévu de faire un nettoyage, mais on pourrait créer un groupe avec le nom de l’entreprise et y mettre tous les ordinateurs de celle-ci. Sur chaque ligne nous avons le nom, le numéro de téléphone, l’adresse, le nom du contact dans l’entreprise et une catégorie (bronze/gold/silver) .</w:t>
      </w:r>
    </w:p>
    <w:p w14:paraId="5C197F4F" w14:textId="4DA7BAAB" w:rsidR="00044AD4" w:rsidRDefault="00064D7A" w:rsidP="00A90E1F">
      <w:pPr>
        <w:tabs>
          <w:tab w:val="left" w:pos="8273"/>
        </w:tabs>
        <w:rPr>
          <w:b/>
          <w:bCs/>
          <w:sz w:val="48"/>
          <w:szCs w:val="48"/>
        </w:rPr>
      </w:pPr>
      <w:r>
        <w:rPr>
          <w:noProof/>
          <w14:ligatures w14:val="standardContextual"/>
        </w:rPr>
        <w:lastRenderedPageBreak/>
        <mc:AlternateContent>
          <mc:Choice Requires="wps">
            <w:drawing>
              <wp:anchor distT="0" distB="0" distL="114300" distR="114300" simplePos="0" relativeHeight="251691008" behindDoc="0" locked="0" layoutInCell="1" allowOverlap="1" wp14:anchorId="1FB09DA8" wp14:editId="447A67A1">
                <wp:simplePos x="0" y="0"/>
                <wp:positionH relativeFrom="column">
                  <wp:posOffset>2449264</wp:posOffset>
                </wp:positionH>
                <wp:positionV relativeFrom="paragraph">
                  <wp:posOffset>3363665</wp:posOffset>
                </wp:positionV>
                <wp:extent cx="1035011" cy="78238"/>
                <wp:effectExtent l="0" t="0" r="13335" b="17145"/>
                <wp:wrapNone/>
                <wp:docPr id="1722801645" name="Rectangle 6"/>
                <wp:cNvGraphicFramePr/>
                <a:graphic xmlns:a="http://schemas.openxmlformats.org/drawingml/2006/main">
                  <a:graphicData uri="http://schemas.microsoft.com/office/word/2010/wordprocessingShape">
                    <wps:wsp>
                      <wps:cNvSpPr/>
                      <wps:spPr>
                        <a:xfrm>
                          <a:off x="0" y="0"/>
                          <a:ext cx="1035011" cy="78238"/>
                        </a:xfrm>
                        <a:prstGeom prst="rect">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E54429" id="Rectangle 6" o:spid="_x0000_s1026" style="position:absolute;margin-left:192.85pt;margin-top:264.85pt;width:81.5pt;height:6.1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" fillcolor="black [3213]" strokecolor="black [3213]" strokeweight="1pt"/>
            </w:pict>
          </mc:Fallback>
        </mc:AlternateContent>
      </w:r>
      <w:r>
        <w:rPr>
          <w:noProof/>
          <w14:ligatures w14:val="standardContextual"/>
        </w:rPr>
        <mc:AlternateContent>
          <mc:Choice Requires="wps">
            <w:drawing>
              <wp:anchor distT="0" distB="0" distL="114300" distR="114300" simplePos="0" relativeHeight="251688960" behindDoc="0" locked="0" layoutInCell="1" allowOverlap="1" wp14:anchorId="7EA89486" wp14:editId="267500D2">
                <wp:simplePos x="0" y="0"/>
                <wp:positionH relativeFrom="column">
                  <wp:posOffset>2449265</wp:posOffset>
                </wp:positionH>
                <wp:positionV relativeFrom="paragraph">
                  <wp:posOffset>3069150</wp:posOffset>
                </wp:positionV>
                <wp:extent cx="1037816" cy="78238"/>
                <wp:effectExtent l="0" t="0" r="10160" b="17145"/>
                <wp:wrapNone/>
                <wp:docPr id="709298852" name="Rectangle 6"/>
                <wp:cNvGraphicFramePr/>
                <a:graphic xmlns:a="http://schemas.openxmlformats.org/drawingml/2006/main">
                  <a:graphicData uri="http://schemas.microsoft.com/office/word/2010/wordprocessingShape">
                    <wps:wsp>
                      <wps:cNvSpPr/>
                      <wps:spPr>
                        <a:xfrm>
                          <a:off x="0" y="0"/>
                          <a:ext cx="1037816" cy="78238"/>
                        </a:xfrm>
                        <a:prstGeom prst="rect">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8882B8" id="Rectangle 6" o:spid="_x0000_s1026" style="position:absolute;margin-left:192.85pt;margin-top:241.65pt;width:81.7pt;height:6.1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" fillcolor="black [3213]" strokecolor="black [3213]" strokeweight="1pt"/>
            </w:pict>
          </mc:Fallback>
        </mc:AlternateContent>
      </w:r>
      <w:r>
        <w:rPr>
          <w:noProof/>
          <w14:ligatures w14:val="standardContextual"/>
        </w:rPr>
        <mc:AlternateContent>
          <mc:Choice Requires="wps">
            <w:drawing>
              <wp:anchor distT="0" distB="0" distL="114300" distR="114300" simplePos="0" relativeHeight="251686912" behindDoc="0" locked="0" layoutInCell="1" allowOverlap="1" wp14:anchorId="21E7482C" wp14:editId="5621B0E4">
                <wp:simplePos x="0" y="0"/>
                <wp:positionH relativeFrom="column">
                  <wp:posOffset>352461</wp:posOffset>
                </wp:positionH>
                <wp:positionV relativeFrom="paragraph">
                  <wp:posOffset>2990304</wp:posOffset>
                </wp:positionV>
                <wp:extent cx="376517" cy="78238"/>
                <wp:effectExtent l="0" t="0" r="24130" b="17145"/>
                <wp:wrapNone/>
                <wp:docPr id="971360599" name="Rectangle 6"/>
                <wp:cNvGraphicFramePr/>
                <a:graphic xmlns:a="http://schemas.openxmlformats.org/drawingml/2006/main">
                  <a:graphicData uri="http://schemas.microsoft.com/office/word/2010/wordprocessingShape">
                    <wps:wsp>
                      <wps:cNvSpPr/>
                      <wps:spPr>
                        <a:xfrm>
                          <a:off x="0" y="0"/>
                          <a:ext cx="376517" cy="78238"/>
                        </a:xfrm>
                        <a:prstGeom prst="rect">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C3F8557" id="Rectangle 6" o:spid="_x0000_s1026" style="position:absolute;margin-left:27.75pt;margin-top:235.45pt;width:29.65pt;height:6.15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" fillcolor="black [3213]" strokecolor="black [3213]" strokeweight="1pt"/>
            </w:pict>
          </mc:Fallback>
        </mc:AlternateContent>
      </w:r>
      <w:r>
        <w:rPr>
          <w:noProof/>
          <w14:ligatures w14:val="standardContextual"/>
        </w:rPr>
        <mc:AlternateContent>
          <mc:Choice Requires="wps">
            <w:drawing>
              <wp:anchor distT="0" distB="0" distL="114300" distR="114300" simplePos="0" relativeHeight="251684864" behindDoc="0" locked="0" layoutInCell="1" allowOverlap="1" wp14:anchorId="10F7031C" wp14:editId="57F47048">
                <wp:simplePos x="0" y="0"/>
                <wp:positionH relativeFrom="column">
                  <wp:posOffset>376437</wp:posOffset>
                </wp:positionH>
                <wp:positionV relativeFrom="paragraph">
                  <wp:posOffset>2418411</wp:posOffset>
                </wp:positionV>
                <wp:extent cx="465615" cy="78238"/>
                <wp:effectExtent l="0" t="0" r="10795" b="17145"/>
                <wp:wrapNone/>
                <wp:docPr id="1166219356" name="Rectangle 6"/>
                <wp:cNvGraphicFramePr/>
                <a:graphic xmlns:a="http://schemas.openxmlformats.org/drawingml/2006/main">
                  <a:graphicData uri="http://schemas.microsoft.com/office/word/2010/wordprocessingShape">
                    <wps:wsp>
                      <wps:cNvSpPr/>
                      <wps:spPr>
                        <a:xfrm>
                          <a:off x="0" y="0"/>
                          <a:ext cx="465615" cy="78238"/>
                        </a:xfrm>
                        <a:prstGeom prst="rect">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93098A" id="Rectangle 6" o:spid="_x0000_s1026" style="position:absolute;margin-left:29.65pt;margin-top:190.45pt;width:36.65pt;height:6.1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" fillcolor="black [3213]" strokecolor="black [3213]" strokeweight="1pt"/>
            </w:pict>
          </mc:Fallback>
        </mc:AlternateContent>
      </w:r>
      <w:r>
        <w:rPr>
          <w:noProof/>
          <w14:ligatures w14:val="standardContextual"/>
        </w:rPr>
        <mc:AlternateContent>
          <mc:Choice Requires="wps">
            <w:drawing>
              <wp:anchor distT="0" distB="0" distL="114300" distR="114300" simplePos="0" relativeHeight="251682816" behindDoc="0" locked="0" layoutInCell="1" allowOverlap="1" wp14:anchorId="1CFAA9E2" wp14:editId="53A33611">
                <wp:simplePos x="0" y="0"/>
                <wp:positionH relativeFrom="column">
                  <wp:posOffset>2449264</wp:posOffset>
                </wp:positionH>
                <wp:positionV relativeFrom="paragraph">
                  <wp:posOffset>2777439</wp:posOffset>
                </wp:positionV>
                <wp:extent cx="690007" cy="78238"/>
                <wp:effectExtent l="0" t="0" r="15240" b="17145"/>
                <wp:wrapNone/>
                <wp:docPr id="1046374326" name="Rectangle 6"/>
                <wp:cNvGraphicFramePr/>
                <a:graphic xmlns:a="http://schemas.openxmlformats.org/drawingml/2006/main">
                  <a:graphicData uri="http://schemas.microsoft.com/office/word/2010/wordprocessingShape">
                    <wps:wsp>
                      <wps:cNvSpPr/>
                      <wps:spPr>
                        <a:xfrm>
                          <a:off x="0" y="0"/>
                          <a:ext cx="690007" cy="78238"/>
                        </a:xfrm>
                        <a:prstGeom prst="rect">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9FDAFC" id="Rectangle 6" o:spid="_x0000_s1026" style="position:absolute;margin-left:192.85pt;margin-top:218.7pt;width:54.35pt;height:6.1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" fillcolor="black [3213]" strokecolor="black [3213]" strokeweight="1pt"/>
            </w:pict>
          </mc:Fallback>
        </mc:AlternateContent>
      </w:r>
      <w:r>
        <w:rPr>
          <w:noProof/>
          <w14:ligatures w14:val="standardContextual"/>
        </w:rPr>
        <mc:AlternateContent>
          <mc:Choice Requires="wps">
            <w:drawing>
              <wp:anchor distT="0" distB="0" distL="114300" distR="114300" simplePos="0" relativeHeight="251680768" behindDoc="0" locked="0" layoutInCell="1" allowOverlap="1" wp14:anchorId="0B913B39" wp14:editId="01E09B2D">
                <wp:simplePos x="0" y="0"/>
                <wp:positionH relativeFrom="column">
                  <wp:posOffset>303511</wp:posOffset>
                </wp:positionH>
                <wp:positionV relativeFrom="paragraph">
                  <wp:posOffset>1647061</wp:posOffset>
                </wp:positionV>
                <wp:extent cx="426346" cy="78238"/>
                <wp:effectExtent l="0" t="0" r="12065" b="17145"/>
                <wp:wrapNone/>
                <wp:docPr id="827920077" name="Rectangle 6"/>
                <wp:cNvGraphicFramePr/>
                <a:graphic xmlns:a="http://schemas.openxmlformats.org/drawingml/2006/main">
                  <a:graphicData uri="http://schemas.microsoft.com/office/word/2010/wordprocessingShape">
                    <wps:wsp>
                      <wps:cNvSpPr/>
                      <wps:spPr>
                        <a:xfrm>
                          <a:off x="0" y="0"/>
                          <a:ext cx="426346" cy="78238"/>
                        </a:xfrm>
                        <a:prstGeom prst="rect">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55BFCB" id="Rectangle 6" o:spid="_x0000_s1026" style="position:absolute;margin-left:23.9pt;margin-top:129.7pt;width:33.55pt;height:6.1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" fillcolor="black [3213]" strokecolor="black [3213]" strokeweight="1pt"/>
            </w:pict>
          </mc:Fallback>
        </mc:AlternateContent>
      </w:r>
      <w:r>
        <w:rPr>
          <w:noProof/>
          <w14:ligatures w14:val="standardContextual"/>
        </w:rPr>
        <mc:AlternateContent>
          <mc:Choice Requires="wps">
            <w:drawing>
              <wp:anchor distT="0" distB="0" distL="114300" distR="114300" simplePos="0" relativeHeight="251678720" behindDoc="0" locked="0" layoutInCell="1" allowOverlap="1" wp14:anchorId="1F49A4E5" wp14:editId="4215954C">
                <wp:simplePos x="0" y="0"/>
                <wp:positionH relativeFrom="column">
                  <wp:posOffset>2449265</wp:posOffset>
                </wp:positionH>
                <wp:positionV relativeFrom="paragraph">
                  <wp:posOffset>2533412</wp:posOffset>
                </wp:positionV>
                <wp:extent cx="858302" cy="78238"/>
                <wp:effectExtent l="0" t="0" r="18415" b="17145"/>
                <wp:wrapNone/>
                <wp:docPr id="1433337892" name="Rectangle 6"/>
                <wp:cNvGraphicFramePr/>
                <a:graphic xmlns:a="http://schemas.openxmlformats.org/drawingml/2006/main">
                  <a:graphicData uri="http://schemas.microsoft.com/office/word/2010/wordprocessingShape">
                    <wps:wsp>
                      <wps:cNvSpPr/>
                      <wps:spPr>
                        <a:xfrm>
                          <a:off x="0" y="0"/>
                          <a:ext cx="858302" cy="78238"/>
                        </a:xfrm>
                        <a:prstGeom prst="rect">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D244A5" id="Rectangle 6" o:spid="_x0000_s1026" style="position:absolute;margin-left:192.85pt;margin-top:199.5pt;width:67.6pt;height:6.1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" fillcolor="black [3213]" strokecolor="black [3213]" strokeweight="1pt"/>
            </w:pict>
          </mc:Fallback>
        </mc:AlternateContent>
      </w:r>
      <w:r>
        <w:rPr>
          <w:noProof/>
          <w14:ligatures w14:val="standardContextual"/>
        </w:rPr>
        <mc:AlternateContent>
          <mc:Choice Requires="wps">
            <w:drawing>
              <wp:anchor distT="0" distB="0" distL="114300" distR="114300" simplePos="0" relativeHeight="251676672" behindDoc="0" locked="0" layoutInCell="1" allowOverlap="1" wp14:anchorId="0874D506" wp14:editId="4EF9B2A3">
                <wp:simplePos x="0" y="0"/>
                <wp:positionH relativeFrom="column">
                  <wp:posOffset>2449264</wp:posOffset>
                </wp:positionH>
                <wp:positionV relativeFrom="paragraph">
                  <wp:posOffset>2339874</wp:posOffset>
                </wp:positionV>
                <wp:extent cx="706837" cy="78238"/>
                <wp:effectExtent l="0" t="0" r="17145" b="17145"/>
                <wp:wrapNone/>
                <wp:docPr id="866986372" name="Rectangle 6"/>
                <wp:cNvGraphicFramePr/>
                <a:graphic xmlns:a="http://schemas.openxmlformats.org/drawingml/2006/main">
                  <a:graphicData uri="http://schemas.microsoft.com/office/word/2010/wordprocessingShape">
                    <wps:wsp>
                      <wps:cNvSpPr/>
                      <wps:spPr>
                        <a:xfrm>
                          <a:off x="0" y="0"/>
                          <a:ext cx="706837" cy="78238"/>
                        </a:xfrm>
                        <a:prstGeom prst="rect">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51DE2A" id="Rectangle 6" o:spid="_x0000_s1026" style="position:absolute;margin-left:192.85pt;margin-top:184.25pt;width:55.65pt;height:6.1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" fillcolor="black [3213]" strokecolor="black [3213]" strokeweight="1pt"/>
            </w:pict>
          </mc:Fallback>
        </mc:AlternateContent>
      </w:r>
      <w:r>
        <w:rPr>
          <w:noProof/>
          <w14:ligatures w14:val="standardContextual"/>
        </w:rPr>
        <mc:AlternateContent>
          <mc:Choice Requires="wps">
            <w:drawing>
              <wp:anchor distT="0" distB="0" distL="114300" distR="114300" simplePos="0" relativeHeight="251674624" behindDoc="0" locked="0" layoutInCell="1" allowOverlap="1" wp14:anchorId="2C090E90" wp14:editId="15FF21C0">
                <wp:simplePos x="0" y="0"/>
                <wp:positionH relativeFrom="column">
                  <wp:posOffset>356383</wp:posOffset>
                </wp:positionH>
                <wp:positionV relativeFrom="paragraph">
                  <wp:posOffset>4199839</wp:posOffset>
                </wp:positionV>
                <wp:extent cx="410544" cy="78238"/>
                <wp:effectExtent l="0" t="0" r="27940" b="17145"/>
                <wp:wrapNone/>
                <wp:docPr id="304244885" name="Rectangle 6"/>
                <wp:cNvGraphicFramePr/>
                <a:graphic xmlns:a="http://schemas.openxmlformats.org/drawingml/2006/main">
                  <a:graphicData uri="http://schemas.microsoft.com/office/word/2010/wordprocessingShape">
                    <wps:wsp>
                      <wps:cNvSpPr/>
                      <wps:spPr>
                        <a:xfrm>
                          <a:off x="0" y="0"/>
                          <a:ext cx="410544" cy="78238"/>
                        </a:xfrm>
                        <a:prstGeom prst="rect">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96F39C" id="Rectangle 6" o:spid="_x0000_s1026" style="position:absolute;margin-left:28.05pt;margin-top:330.7pt;width:32.35pt;height:6.1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" fillcolor="black [3213]" strokecolor="black [3213]" strokeweight="1pt"/>
            </w:pict>
          </mc:Fallback>
        </mc:AlternateContent>
      </w:r>
      <w:r>
        <w:rPr>
          <w:noProof/>
          <w14:ligatures w14:val="standardContextual"/>
        </w:rPr>
        <mc:AlternateContent>
          <mc:Choice Requires="wps">
            <w:drawing>
              <wp:anchor distT="0" distB="0" distL="114300" distR="114300" simplePos="0" relativeHeight="251670528" behindDoc="0" locked="0" layoutInCell="1" allowOverlap="1" wp14:anchorId="70A2A757" wp14:editId="6A3A0FC8">
                <wp:simplePos x="0" y="0"/>
                <wp:positionH relativeFrom="column">
                  <wp:posOffset>355748</wp:posOffset>
                </wp:positionH>
                <wp:positionV relativeFrom="paragraph">
                  <wp:posOffset>3992880</wp:posOffset>
                </wp:positionV>
                <wp:extent cx="410845" cy="78238"/>
                <wp:effectExtent l="0" t="0" r="27305" b="17145"/>
                <wp:wrapNone/>
                <wp:docPr id="1663625077" name="Rectangle 6"/>
                <wp:cNvGraphicFramePr/>
                <a:graphic xmlns:a="http://schemas.openxmlformats.org/drawingml/2006/main">
                  <a:graphicData uri="http://schemas.microsoft.com/office/word/2010/wordprocessingShape">
                    <wps:wsp>
                      <wps:cNvSpPr/>
                      <wps:spPr>
                        <a:xfrm>
                          <a:off x="0" y="0"/>
                          <a:ext cx="410845" cy="78238"/>
                        </a:xfrm>
                        <a:prstGeom prst="rect">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2DF064" id="Rectangle 6" o:spid="_x0000_s1026" style="position:absolute;margin-left:28pt;margin-top:314.4pt;width:32.35pt;height:6.1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" fillcolor="black [3213]" strokecolor="black [3213]" strokeweight="1pt"/>
            </w:pict>
          </mc:Fallback>
        </mc:AlternateContent>
      </w:r>
      <w:r>
        <w:rPr>
          <w:noProof/>
          <w14:ligatures w14:val="standardContextual"/>
        </w:rPr>
        <mc:AlternateContent>
          <mc:Choice Requires="wps">
            <w:drawing>
              <wp:anchor distT="0" distB="0" distL="114300" distR="114300" simplePos="0" relativeHeight="251668480" behindDoc="0" locked="0" layoutInCell="1" allowOverlap="1" wp14:anchorId="4D40C9AB" wp14:editId="6A2EEAA3">
                <wp:simplePos x="0" y="0"/>
                <wp:positionH relativeFrom="column">
                  <wp:posOffset>356656</wp:posOffset>
                </wp:positionH>
                <wp:positionV relativeFrom="paragraph">
                  <wp:posOffset>3818890</wp:posOffset>
                </wp:positionV>
                <wp:extent cx="410989" cy="78238"/>
                <wp:effectExtent l="0" t="0" r="27305" b="17145"/>
                <wp:wrapNone/>
                <wp:docPr id="1579001943" name="Rectangle 6"/>
                <wp:cNvGraphicFramePr/>
                <a:graphic xmlns:a="http://schemas.openxmlformats.org/drawingml/2006/main">
                  <a:graphicData uri="http://schemas.microsoft.com/office/word/2010/wordprocessingShape">
                    <wps:wsp>
                      <wps:cNvSpPr/>
                      <wps:spPr>
                        <a:xfrm>
                          <a:off x="0" y="0"/>
                          <a:ext cx="410989" cy="78238"/>
                        </a:xfrm>
                        <a:prstGeom prst="rect">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5E8623" id="Rectangle 6" o:spid="_x0000_s1026" style="position:absolute;margin-left:28.1pt;margin-top:300.7pt;width:32.35pt;height:6.1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" fillcolor="black [3213]" strokecolor="black [3213]" strokeweight="1pt"/>
            </w:pict>
          </mc:Fallback>
        </mc:AlternateContent>
      </w:r>
      <w:r w:rsidR="00174A3D">
        <w:rPr>
          <w:noProof/>
          <w14:ligatures w14:val="standardContextual"/>
        </w:rPr>
        <mc:AlternateContent>
          <mc:Choice Requires="wps">
            <w:drawing>
              <wp:anchor distT="0" distB="0" distL="114300" distR="114300" simplePos="0" relativeHeight="251672576" behindDoc="0" locked="0" layoutInCell="1" allowOverlap="1" wp14:anchorId="723F2521" wp14:editId="521F1FF3">
                <wp:simplePos x="0" y="0"/>
                <wp:positionH relativeFrom="column">
                  <wp:posOffset>-1393374</wp:posOffset>
                </wp:positionH>
                <wp:positionV relativeFrom="paragraph">
                  <wp:posOffset>1159080</wp:posOffset>
                </wp:positionV>
                <wp:extent cx="376517" cy="78238"/>
                <wp:effectExtent l="0" t="0" r="24130" b="17145"/>
                <wp:wrapNone/>
                <wp:docPr id="1940656406" name="Rectangle 6"/>
                <wp:cNvGraphicFramePr/>
                <a:graphic xmlns:a="http://schemas.openxmlformats.org/drawingml/2006/main">
                  <a:graphicData uri="http://schemas.microsoft.com/office/word/2010/wordprocessingShape">
                    <wps:wsp>
                      <wps:cNvSpPr/>
                      <wps:spPr>
                        <a:xfrm>
                          <a:off x="0" y="0"/>
                          <a:ext cx="376517" cy="78238"/>
                        </a:xfrm>
                        <a:prstGeom prst="rect">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67DD7EE" id="Rectangle 6" o:spid="_x0000_s1026" style="position:absolute;margin-left:-109.7pt;margin-top:91.25pt;width:29.65pt;height:6.1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" fillcolor="black [3213]" strokecolor="black [3213]" strokeweight="1pt"/>
            </w:pict>
          </mc:Fallback>
        </mc:AlternateContent>
      </w:r>
      <w:r w:rsidR="00174A3D">
        <w:rPr>
          <w:noProof/>
          <w14:ligatures w14:val="standardContextual"/>
        </w:rPr>
        <mc:AlternateContent>
          <mc:Choice Requires="wps">
            <w:drawing>
              <wp:anchor distT="0" distB="0" distL="114300" distR="114300" simplePos="0" relativeHeight="251667456" behindDoc="0" locked="0" layoutInCell="1" allowOverlap="1" wp14:anchorId="3A548EF2" wp14:editId="2B70BE3B">
                <wp:simplePos x="0" y="0"/>
                <wp:positionH relativeFrom="column">
                  <wp:posOffset>425352</wp:posOffset>
                </wp:positionH>
                <wp:positionV relativeFrom="paragraph">
                  <wp:posOffset>2640449</wp:posOffset>
                </wp:positionV>
                <wp:extent cx="342288" cy="0"/>
                <wp:effectExtent l="0" t="0" r="0" b="0"/>
                <wp:wrapNone/>
                <wp:docPr id="1221246733" name="Connecteur droit 5"/>
                <wp:cNvGraphicFramePr/>
                <a:graphic xmlns:a="http://schemas.openxmlformats.org/drawingml/2006/main">
                  <a:graphicData uri="http://schemas.microsoft.com/office/word/2010/wordprocessingShape">
                    <wps:wsp>
                      <wps:cNvCnPr/>
                      <wps:spPr>
                        <a:xfrm>
                          <a:off x="0" y="0"/>
                          <a:ext cx="342288"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BC3C4BB" id="Connecteur droit 5"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33.5pt,207.9pt" to="60.45pt,20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" strokecolor="black [3213]" strokeweight=".5pt">
                <v:stroke joinstyle="miter"/>
              </v:line>
            </w:pict>
          </mc:Fallback>
        </mc:AlternateContent>
      </w:r>
      <w:r w:rsidR="00C300B6">
        <w:rPr>
          <w:b/>
          <w:bCs/>
          <w:sz w:val="48"/>
          <w:szCs w:val="48"/>
        </w:rPr>
        <w:t>Si l’on clique maintenant sur un groupe, nous obtenons cette fenêtre :</w:t>
      </w:r>
    </w:p>
    <w:p w14:paraId="0F64DFF4" w14:textId="36B12237" w:rsidR="00C300B6" w:rsidRDefault="00860F67" w:rsidP="00A90E1F">
      <w:pPr>
        <w:tabs>
          <w:tab w:val="left" w:pos="8273"/>
        </w:tabs>
        <w:rPr>
          <w:b/>
          <w:bCs/>
          <w:sz w:val="48"/>
          <w:szCs w:val="48"/>
        </w:rPr>
      </w:pPr>
      <w:r>
        <w:rPr>
          <w:noProof/>
          <w14:ligatures w14:val="standardContextual"/>
        </w:rPr>
        <w:drawing>
          <wp:anchor distT="0" distB="0" distL="114300" distR="114300" simplePos="0" relativeHeight="251666432" behindDoc="0" locked="0" layoutInCell="1" allowOverlap="1" wp14:anchorId="3F3A063C" wp14:editId="7045B3A0">
            <wp:simplePos x="0" y="0"/>
            <wp:positionH relativeFrom="margin">
              <wp:posOffset>-577215</wp:posOffset>
            </wp:positionH>
            <wp:positionV relativeFrom="margin">
              <wp:posOffset>1292225</wp:posOffset>
            </wp:positionV>
            <wp:extent cx="6847840" cy="3253105"/>
            <wp:effectExtent l="0" t="0" r="0" b="4445"/>
            <wp:wrapSquare wrapText="bothSides"/>
            <wp:docPr id="1220262643" name="Image 1" descr="Une image contenant texte, logiciel, nombre,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262643" name="Image 1" descr="Une image contenant texte, logiciel, nombre, Icône d’ordinateur&#10;&#10;Description générée automatiquemen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847840" cy="3253105"/>
                    </a:xfrm>
                    <a:prstGeom prst="rect">
                      <a:avLst/>
                    </a:prstGeom>
                  </pic:spPr>
                </pic:pic>
              </a:graphicData>
            </a:graphic>
            <wp14:sizeRelH relativeFrom="margin">
              <wp14:pctWidth>0</wp14:pctWidth>
            </wp14:sizeRelH>
            <wp14:sizeRelV relativeFrom="margin">
              <wp14:pctHeight>0</wp14:pctHeight>
            </wp14:sizeRelV>
          </wp:anchor>
        </w:drawing>
      </w:r>
    </w:p>
    <w:p w14:paraId="7EEC4D12" w14:textId="77777777" w:rsidR="00860F67" w:rsidRDefault="00860F67" w:rsidP="00A90E1F">
      <w:pPr>
        <w:tabs>
          <w:tab w:val="left" w:pos="8273"/>
        </w:tabs>
        <w:rPr>
          <w:b/>
          <w:bCs/>
          <w:sz w:val="48"/>
          <w:szCs w:val="48"/>
        </w:rPr>
      </w:pPr>
    </w:p>
    <w:p w14:paraId="22915B43" w14:textId="02111AFD" w:rsidR="00044AD4" w:rsidRPr="00044AD4" w:rsidRDefault="004477CF" w:rsidP="00A90E1F">
      <w:pPr>
        <w:tabs>
          <w:tab w:val="left" w:pos="8273"/>
        </w:tabs>
        <w:rPr>
          <w:b/>
          <w:bCs/>
          <w:sz w:val="48"/>
          <w:szCs w:val="48"/>
        </w:rPr>
      </w:pPr>
      <w:r>
        <w:rPr>
          <w:b/>
          <w:bCs/>
          <w:sz w:val="48"/>
          <w:szCs w:val="48"/>
        </w:rPr>
        <w:t xml:space="preserve">Nous y retrouvons </w:t>
      </w:r>
      <w:r w:rsidR="00067F38">
        <w:rPr>
          <w:b/>
          <w:bCs/>
          <w:sz w:val="48"/>
          <w:szCs w:val="48"/>
        </w:rPr>
        <w:t>les équipements connectés</w:t>
      </w:r>
      <w:r>
        <w:rPr>
          <w:b/>
          <w:bCs/>
          <w:sz w:val="48"/>
          <w:szCs w:val="48"/>
        </w:rPr>
        <w:t xml:space="preserve"> doté de l’agent </w:t>
      </w:r>
      <w:proofErr w:type="spellStart"/>
      <w:r>
        <w:rPr>
          <w:b/>
          <w:bCs/>
          <w:sz w:val="48"/>
          <w:szCs w:val="48"/>
        </w:rPr>
        <w:t>Atera</w:t>
      </w:r>
      <w:proofErr w:type="spellEnd"/>
      <w:r>
        <w:rPr>
          <w:b/>
          <w:bCs/>
          <w:sz w:val="48"/>
          <w:szCs w:val="48"/>
        </w:rPr>
        <w:t xml:space="preserve"> avec </w:t>
      </w:r>
      <w:proofErr w:type="gramStart"/>
      <w:r>
        <w:rPr>
          <w:b/>
          <w:bCs/>
          <w:sz w:val="48"/>
          <w:szCs w:val="48"/>
        </w:rPr>
        <w:t>leur statu</w:t>
      </w:r>
      <w:r w:rsidR="00860F67">
        <w:rPr>
          <w:b/>
          <w:bCs/>
          <w:sz w:val="48"/>
          <w:szCs w:val="48"/>
        </w:rPr>
        <w:t>es</w:t>
      </w:r>
      <w:proofErr w:type="gramEnd"/>
      <w:r w:rsidR="00321626">
        <w:rPr>
          <w:b/>
          <w:bCs/>
          <w:sz w:val="48"/>
          <w:szCs w:val="48"/>
        </w:rPr>
        <w:t xml:space="preserve">, des icones pour voir des potentielles alertes, un bouton de connexion rapide et un bouton pour gérer l’appareil ainsi que quelque information tel que </w:t>
      </w:r>
      <w:r w:rsidR="00860F67">
        <w:rPr>
          <w:b/>
          <w:bCs/>
          <w:sz w:val="48"/>
          <w:szCs w:val="48"/>
        </w:rPr>
        <w:t xml:space="preserve">la date ou </w:t>
      </w:r>
      <w:r w:rsidR="00321626">
        <w:rPr>
          <w:b/>
          <w:bCs/>
          <w:sz w:val="48"/>
          <w:szCs w:val="48"/>
        </w:rPr>
        <w:t xml:space="preserve">le dernière utilisateur </w:t>
      </w:r>
      <w:r w:rsidR="00860F67">
        <w:rPr>
          <w:b/>
          <w:bCs/>
          <w:sz w:val="48"/>
          <w:szCs w:val="48"/>
        </w:rPr>
        <w:t>s’est</w:t>
      </w:r>
      <w:r w:rsidR="00321626">
        <w:rPr>
          <w:b/>
          <w:bCs/>
          <w:sz w:val="48"/>
          <w:szCs w:val="48"/>
        </w:rPr>
        <w:t xml:space="preserve"> connecté</w:t>
      </w:r>
      <w:r w:rsidR="00860F67">
        <w:rPr>
          <w:b/>
          <w:bCs/>
          <w:sz w:val="48"/>
          <w:szCs w:val="48"/>
        </w:rPr>
        <w:t>.</w:t>
      </w:r>
    </w:p>
    <w:p w14:paraId="0C1E7798" w14:textId="59B5D6F4" w:rsidR="000C2878" w:rsidRDefault="000C2878" w:rsidP="00A90E1F">
      <w:pPr>
        <w:tabs>
          <w:tab w:val="left" w:pos="8273"/>
        </w:tabs>
        <w:rPr>
          <w:b/>
          <w:bCs/>
          <w:sz w:val="48"/>
          <w:szCs w:val="48"/>
        </w:rPr>
      </w:pPr>
    </w:p>
    <w:p w14:paraId="49042316" w14:textId="77777777" w:rsidR="000C2878" w:rsidRDefault="000C2878" w:rsidP="00A90E1F">
      <w:pPr>
        <w:tabs>
          <w:tab w:val="left" w:pos="8273"/>
        </w:tabs>
        <w:rPr>
          <w:b/>
          <w:bCs/>
          <w:sz w:val="48"/>
          <w:szCs w:val="48"/>
        </w:rPr>
      </w:pPr>
    </w:p>
    <w:p w14:paraId="3179F482" w14:textId="4CF54529" w:rsidR="000C2878" w:rsidRDefault="00860F67" w:rsidP="00A90E1F">
      <w:pPr>
        <w:tabs>
          <w:tab w:val="left" w:pos="8273"/>
        </w:tabs>
        <w:rPr>
          <w:b/>
          <w:bCs/>
          <w:sz w:val="48"/>
          <w:szCs w:val="48"/>
        </w:rPr>
      </w:pPr>
      <w:r>
        <w:rPr>
          <w:b/>
          <w:bCs/>
          <w:sz w:val="48"/>
          <w:szCs w:val="48"/>
        </w:rPr>
        <w:lastRenderedPageBreak/>
        <w:t>Si nous cliquons sur un appareil, nous arrivons sur cette interface :</w:t>
      </w:r>
    </w:p>
    <w:p w14:paraId="3DEA1F45" w14:textId="1A2481FC" w:rsidR="00860F67" w:rsidRDefault="00860F67" w:rsidP="00A90E1F">
      <w:pPr>
        <w:tabs>
          <w:tab w:val="left" w:pos="8273"/>
        </w:tabs>
        <w:rPr>
          <w:b/>
          <w:bCs/>
          <w:sz w:val="48"/>
          <w:szCs w:val="48"/>
        </w:rPr>
      </w:pPr>
      <w:r>
        <w:rPr>
          <w:noProof/>
          <w14:ligatures w14:val="standardContextual"/>
        </w:rPr>
        <w:drawing>
          <wp:inline distT="0" distB="0" distL="0" distR="0" wp14:anchorId="059B57B3" wp14:editId="6A59E466">
            <wp:extent cx="5760720" cy="2738755"/>
            <wp:effectExtent l="0" t="0" r="0" b="4445"/>
            <wp:docPr id="1300564439" name="Image 1" descr="Une image contenant texte, logiciel, Page web,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564439" name="Image 1" descr="Une image contenant texte, logiciel, Page web, Icône d’ordinateur&#10;&#10;Description générée automatiquement"/>
                    <pic:cNvPicPr/>
                  </pic:nvPicPr>
                  <pic:blipFill>
                    <a:blip r:embed="rId15"/>
                    <a:stretch>
                      <a:fillRect/>
                    </a:stretch>
                  </pic:blipFill>
                  <pic:spPr>
                    <a:xfrm>
                      <a:off x="0" y="0"/>
                      <a:ext cx="5760720" cy="2738755"/>
                    </a:xfrm>
                    <a:prstGeom prst="rect">
                      <a:avLst/>
                    </a:prstGeom>
                  </pic:spPr>
                </pic:pic>
              </a:graphicData>
            </a:graphic>
          </wp:inline>
        </w:drawing>
      </w:r>
    </w:p>
    <w:p w14:paraId="483DF7A2" w14:textId="50437EC5" w:rsidR="00860F67" w:rsidRDefault="00860F67" w:rsidP="00A90E1F">
      <w:pPr>
        <w:tabs>
          <w:tab w:val="left" w:pos="8273"/>
        </w:tabs>
        <w:rPr>
          <w:b/>
          <w:bCs/>
          <w:sz w:val="48"/>
          <w:szCs w:val="48"/>
        </w:rPr>
      </w:pPr>
      <w:r>
        <w:rPr>
          <w:noProof/>
          <w14:ligatures w14:val="standardContextual"/>
        </w:rPr>
        <w:drawing>
          <wp:inline distT="0" distB="0" distL="0" distR="0" wp14:anchorId="486322A2" wp14:editId="50F4296D">
            <wp:extent cx="5760720" cy="2738120"/>
            <wp:effectExtent l="0" t="0" r="0" b="5080"/>
            <wp:docPr id="1560309638" name="Image 1" descr="Une image contenant texte, logiciel, nombre,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309638" name="Image 1" descr="Une image contenant texte, logiciel, nombre, Page web&#10;&#10;Description générée automatiquement"/>
                    <pic:cNvPicPr/>
                  </pic:nvPicPr>
                  <pic:blipFill>
                    <a:blip r:embed="rId16"/>
                    <a:stretch>
                      <a:fillRect/>
                    </a:stretch>
                  </pic:blipFill>
                  <pic:spPr>
                    <a:xfrm>
                      <a:off x="0" y="0"/>
                      <a:ext cx="5760720" cy="2738120"/>
                    </a:xfrm>
                    <a:prstGeom prst="rect">
                      <a:avLst/>
                    </a:prstGeom>
                  </pic:spPr>
                </pic:pic>
              </a:graphicData>
            </a:graphic>
          </wp:inline>
        </w:drawing>
      </w:r>
    </w:p>
    <w:p w14:paraId="364874B8" w14:textId="3DE54A7E" w:rsidR="00860F67" w:rsidRDefault="00860F67" w:rsidP="00A90E1F">
      <w:pPr>
        <w:tabs>
          <w:tab w:val="left" w:pos="8273"/>
        </w:tabs>
        <w:rPr>
          <w:b/>
          <w:bCs/>
          <w:sz w:val="48"/>
          <w:szCs w:val="48"/>
        </w:rPr>
      </w:pPr>
      <w:r>
        <w:rPr>
          <w:b/>
          <w:bCs/>
          <w:sz w:val="48"/>
          <w:szCs w:val="48"/>
        </w:rPr>
        <w:t>Nous y voyons les informations de l’appareil, un graphique de l’utilisation RAM ET CPU</w:t>
      </w:r>
      <w:r w:rsidR="00263B0B">
        <w:rPr>
          <w:b/>
          <w:bCs/>
          <w:sz w:val="48"/>
          <w:szCs w:val="48"/>
        </w:rPr>
        <w:t>.</w:t>
      </w:r>
    </w:p>
    <w:p w14:paraId="3D17F372" w14:textId="77777777" w:rsidR="00860F67" w:rsidRPr="00232DEA" w:rsidRDefault="00860F67" w:rsidP="00A90E1F">
      <w:pPr>
        <w:tabs>
          <w:tab w:val="left" w:pos="8273"/>
        </w:tabs>
        <w:rPr>
          <w:b/>
          <w:bCs/>
          <w:sz w:val="48"/>
          <w:szCs w:val="48"/>
        </w:rPr>
      </w:pPr>
    </w:p>
    <w:p w14:paraId="53B46628" w14:textId="77777777" w:rsidR="00DB36E9" w:rsidRDefault="00DB36E9" w:rsidP="00A90E1F">
      <w:pPr>
        <w:tabs>
          <w:tab w:val="left" w:pos="8273"/>
        </w:tabs>
      </w:pPr>
    </w:p>
    <w:p w14:paraId="3E9F6010" w14:textId="77777777" w:rsidR="00DB36E9" w:rsidRDefault="00DB36E9" w:rsidP="00A90E1F">
      <w:pPr>
        <w:tabs>
          <w:tab w:val="left" w:pos="8273"/>
        </w:tabs>
      </w:pPr>
    </w:p>
    <w:p w14:paraId="29428D60" w14:textId="77777777" w:rsidR="00DB36E9" w:rsidRDefault="00DB36E9" w:rsidP="00A90E1F">
      <w:pPr>
        <w:tabs>
          <w:tab w:val="left" w:pos="8273"/>
        </w:tabs>
      </w:pPr>
    </w:p>
    <w:p w14:paraId="35C83EC4" w14:textId="77777777" w:rsidR="00DB36E9" w:rsidRDefault="00DB36E9" w:rsidP="00A90E1F">
      <w:pPr>
        <w:tabs>
          <w:tab w:val="left" w:pos="8273"/>
        </w:tabs>
      </w:pPr>
    </w:p>
    <w:p w14:paraId="0CE2FCD0" w14:textId="77777777" w:rsidR="00DB36E9" w:rsidRDefault="00DB36E9" w:rsidP="00A90E1F">
      <w:pPr>
        <w:tabs>
          <w:tab w:val="left" w:pos="8273"/>
        </w:tabs>
      </w:pPr>
    </w:p>
    <w:p w14:paraId="355BD949" w14:textId="77777777" w:rsidR="00DB36E9" w:rsidRDefault="00DB36E9" w:rsidP="00A90E1F">
      <w:pPr>
        <w:tabs>
          <w:tab w:val="left" w:pos="8273"/>
        </w:tabs>
      </w:pPr>
    </w:p>
    <w:p w14:paraId="1549E6E4" w14:textId="77777777" w:rsidR="00DB36E9" w:rsidRDefault="00DB36E9" w:rsidP="00A90E1F">
      <w:pPr>
        <w:tabs>
          <w:tab w:val="left" w:pos="8273"/>
        </w:tabs>
      </w:pPr>
    </w:p>
    <w:p w14:paraId="5195EA9C" w14:textId="77777777" w:rsidR="00DB36E9" w:rsidRDefault="00DB36E9" w:rsidP="00A90E1F">
      <w:pPr>
        <w:tabs>
          <w:tab w:val="left" w:pos="8273"/>
        </w:tabs>
      </w:pPr>
    </w:p>
    <w:p w14:paraId="29A4478A" w14:textId="77777777" w:rsidR="00DB36E9" w:rsidRDefault="00DB36E9" w:rsidP="00A90E1F">
      <w:pPr>
        <w:tabs>
          <w:tab w:val="left" w:pos="8273"/>
        </w:tabs>
      </w:pPr>
    </w:p>
    <w:p w14:paraId="630D74EC" w14:textId="77777777" w:rsidR="00DB36E9" w:rsidRDefault="00DB36E9" w:rsidP="00A90E1F">
      <w:pPr>
        <w:tabs>
          <w:tab w:val="left" w:pos="8273"/>
        </w:tabs>
      </w:pPr>
    </w:p>
    <w:p w14:paraId="65B414AC" w14:textId="77777777" w:rsidR="00DB36E9" w:rsidRDefault="00DB36E9" w:rsidP="00A90E1F">
      <w:pPr>
        <w:tabs>
          <w:tab w:val="left" w:pos="8273"/>
        </w:tabs>
      </w:pPr>
    </w:p>
    <w:p w14:paraId="7210DBE2" w14:textId="77777777" w:rsidR="00DB36E9" w:rsidRDefault="00DB36E9" w:rsidP="00A90E1F">
      <w:pPr>
        <w:tabs>
          <w:tab w:val="left" w:pos="8273"/>
        </w:tabs>
      </w:pPr>
    </w:p>
    <w:p w14:paraId="5534E422" w14:textId="77777777" w:rsidR="00DB36E9" w:rsidRDefault="00DB36E9" w:rsidP="00A90E1F">
      <w:pPr>
        <w:tabs>
          <w:tab w:val="left" w:pos="8273"/>
        </w:tabs>
      </w:pPr>
    </w:p>
    <w:p w14:paraId="2D56C9D2" w14:textId="77777777" w:rsidR="00DB36E9" w:rsidRDefault="00DB36E9" w:rsidP="00A90E1F">
      <w:pPr>
        <w:tabs>
          <w:tab w:val="left" w:pos="8273"/>
        </w:tabs>
      </w:pPr>
    </w:p>
    <w:p w14:paraId="3144FA23" w14:textId="77777777" w:rsidR="00DB36E9" w:rsidRDefault="00DB36E9" w:rsidP="00A90E1F">
      <w:pPr>
        <w:tabs>
          <w:tab w:val="left" w:pos="8273"/>
        </w:tabs>
      </w:pPr>
    </w:p>
    <w:p w14:paraId="3D928E36" w14:textId="77777777" w:rsidR="00DB36E9" w:rsidRDefault="00DB36E9" w:rsidP="00A90E1F">
      <w:pPr>
        <w:tabs>
          <w:tab w:val="left" w:pos="8273"/>
        </w:tabs>
      </w:pPr>
    </w:p>
    <w:p w14:paraId="0C33507D" w14:textId="77777777" w:rsidR="00DB36E9" w:rsidRDefault="00DB36E9" w:rsidP="00A90E1F">
      <w:pPr>
        <w:tabs>
          <w:tab w:val="left" w:pos="8273"/>
        </w:tabs>
      </w:pPr>
    </w:p>
    <w:p w14:paraId="45226954" w14:textId="77777777" w:rsidR="00DB36E9" w:rsidRDefault="00DB36E9" w:rsidP="00A90E1F">
      <w:pPr>
        <w:tabs>
          <w:tab w:val="left" w:pos="8273"/>
        </w:tabs>
      </w:pPr>
    </w:p>
    <w:p w14:paraId="4031195A" w14:textId="77777777" w:rsidR="00DB36E9" w:rsidRDefault="00DB36E9" w:rsidP="00A90E1F">
      <w:pPr>
        <w:tabs>
          <w:tab w:val="left" w:pos="8273"/>
        </w:tabs>
      </w:pPr>
    </w:p>
    <w:p w14:paraId="297278B4" w14:textId="77777777" w:rsidR="00DB36E9" w:rsidRDefault="00DB36E9" w:rsidP="00A90E1F">
      <w:pPr>
        <w:tabs>
          <w:tab w:val="left" w:pos="8273"/>
        </w:tabs>
      </w:pPr>
    </w:p>
    <w:p w14:paraId="72C2BCDE" w14:textId="77777777" w:rsidR="00DB36E9" w:rsidRDefault="00DB36E9" w:rsidP="00A90E1F">
      <w:pPr>
        <w:tabs>
          <w:tab w:val="left" w:pos="8273"/>
        </w:tabs>
      </w:pPr>
    </w:p>
    <w:p w14:paraId="7BB79918" w14:textId="77777777" w:rsidR="00DB36E9" w:rsidRDefault="00DB36E9" w:rsidP="00A90E1F">
      <w:pPr>
        <w:tabs>
          <w:tab w:val="left" w:pos="8273"/>
        </w:tabs>
      </w:pPr>
    </w:p>
    <w:p w14:paraId="3E6D56B0" w14:textId="77777777" w:rsidR="00DB36E9" w:rsidRDefault="00DB36E9" w:rsidP="00A90E1F">
      <w:pPr>
        <w:tabs>
          <w:tab w:val="left" w:pos="8273"/>
        </w:tabs>
      </w:pPr>
    </w:p>
    <w:p w14:paraId="32C66CFD" w14:textId="77777777" w:rsidR="00DB36E9" w:rsidRDefault="00DB36E9" w:rsidP="00A90E1F">
      <w:pPr>
        <w:tabs>
          <w:tab w:val="left" w:pos="8273"/>
        </w:tabs>
      </w:pPr>
    </w:p>
    <w:p w14:paraId="756696AB" w14:textId="77777777" w:rsidR="00DB36E9" w:rsidRDefault="00DB36E9" w:rsidP="00A90E1F">
      <w:pPr>
        <w:tabs>
          <w:tab w:val="left" w:pos="8273"/>
        </w:tabs>
      </w:pPr>
    </w:p>
    <w:p w14:paraId="07705BC6" w14:textId="77777777" w:rsidR="00DB36E9" w:rsidRDefault="00DB36E9" w:rsidP="00A90E1F">
      <w:pPr>
        <w:tabs>
          <w:tab w:val="left" w:pos="8273"/>
        </w:tabs>
      </w:pPr>
    </w:p>
    <w:p w14:paraId="72B0E112" w14:textId="77777777" w:rsidR="00DB36E9" w:rsidRDefault="00DB36E9" w:rsidP="00A90E1F">
      <w:pPr>
        <w:tabs>
          <w:tab w:val="left" w:pos="8273"/>
        </w:tabs>
      </w:pPr>
    </w:p>
    <w:p w14:paraId="46469DC5" w14:textId="77777777" w:rsidR="00DB36E9" w:rsidRDefault="00DB36E9" w:rsidP="00A90E1F">
      <w:pPr>
        <w:tabs>
          <w:tab w:val="left" w:pos="8273"/>
        </w:tabs>
      </w:pPr>
    </w:p>
    <w:p w14:paraId="36EF4434" w14:textId="77777777" w:rsidR="00DB36E9" w:rsidRDefault="00DB36E9" w:rsidP="00A90E1F">
      <w:pPr>
        <w:tabs>
          <w:tab w:val="left" w:pos="8273"/>
        </w:tabs>
      </w:pPr>
    </w:p>
    <w:p w14:paraId="0302C747" w14:textId="77777777" w:rsidR="00DB36E9" w:rsidRDefault="00DB36E9" w:rsidP="00A90E1F">
      <w:pPr>
        <w:tabs>
          <w:tab w:val="left" w:pos="8273"/>
        </w:tabs>
      </w:pPr>
    </w:p>
    <w:p w14:paraId="4A8CBA26" w14:textId="77777777" w:rsidR="00DB36E9" w:rsidRDefault="00DB36E9" w:rsidP="00A90E1F">
      <w:pPr>
        <w:tabs>
          <w:tab w:val="left" w:pos="8273"/>
        </w:tabs>
      </w:pPr>
    </w:p>
    <w:p w14:paraId="6582128B" w14:textId="77777777" w:rsidR="00DB36E9" w:rsidRDefault="00DB36E9" w:rsidP="00A90E1F">
      <w:pPr>
        <w:tabs>
          <w:tab w:val="left" w:pos="8273"/>
        </w:tabs>
      </w:pPr>
    </w:p>
    <w:p w14:paraId="2020BB12" w14:textId="77777777" w:rsidR="00DB36E9" w:rsidRDefault="00DB36E9" w:rsidP="00A90E1F">
      <w:pPr>
        <w:tabs>
          <w:tab w:val="left" w:pos="8273"/>
        </w:tabs>
      </w:pPr>
    </w:p>
    <w:p w14:paraId="227CC144" w14:textId="77777777" w:rsidR="00DB36E9" w:rsidRDefault="00DB36E9" w:rsidP="00A90E1F">
      <w:pPr>
        <w:tabs>
          <w:tab w:val="left" w:pos="8273"/>
        </w:tabs>
      </w:pPr>
    </w:p>
    <w:p w14:paraId="057955B7" w14:textId="77777777" w:rsidR="00DB36E9" w:rsidRDefault="00DB36E9" w:rsidP="00A90E1F">
      <w:pPr>
        <w:tabs>
          <w:tab w:val="left" w:pos="8273"/>
        </w:tabs>
      </w:pPr>
    </w:p>
    <w:p w14:paraId="37F08DD9" w14:textId="77777777" w:rsidR="00DB36E9" w:rsidRDefault="00DB36E9" w:rsidP="00A90E1F">
      <w:pPr>
        <w:tabs>
          <w:tab w:val="left" w:pos="8273"/>
        </w:tabs>
      </w:pPr>
    </w:p>
    <w:p w14:paraId="6F312046" w14:textId="77777777" w:rsidR="00DB36E9" w:rsidRDefault="00DB36E9" w:rsidP="00A90E1F">
      <w:pPr>
        <w:tabs>
          <w:tab w:val="left" w:pos="8273"/>
        </w:tabs>
      </w:pPr>
    </w:p>
    <w:p w14:paraId="5D6E4FA3" w14:textId="77777777" w:rsidR="00DB36E9" w:rsidRDefault="00DB36E9" w:rsidP="00A90E1F">
      <w:pPr>
        <w:tabs>
          <w:tab w:val="left" w:pos="8273"/>
        </w:tabs>
      </w:pPr>
    </w:p>
    <w:p w14:paraId="3F714178" w14:textId="77777777" w:rsidR="00DB36E9" w:rsidRDefault="00DB36E9" w:rsidP="00A90E1F">
      <w:pPr>
        <w:tabs>
          <w:tab w:val="left" w:pos="8273"/>
        </w:tabs>
      </w:pPr>
    </w:p>
    <w:p w14:paraId="76B50886" w14:textId="77777777" w:rsidR="00DB36E9" w:rsidRDefault="00DB36E9" w:rsidP="00A90E1F">
      <w:pPr>
        <w:tabs>
          <w:tab w:val="left" w:pos="8273"/>
        </w:tabs>
      </w:pPr>
    </w:p>
    <w:p w14:paraId="331C3181" w14:textId="77777777" w:rsidR="00DB36E9" w:rsidRDefault="00DB36E9" w:rsidP="00A90E1F">
      <w:pPr>
        <w:tabs>
          <w:tab w:val="left" w:pos="8273"/>
        </w:tabs>
      </w:pPr>
    </w:p>
    <w:p w14:paraId="3A8C3620" w14:textId="77777777" w:rsidR="00DB36E9" w:rsidRDefault="00DB36E9" w:rsidP="00A90E1F">
      <w:pPr>
        <w:tabs>
          <w:tab w:val="left" w:pos="8273"/>
        </w:tabs>
      </w:pPr>
    </w:p>
    <w:p w14:paraId="56B1CA1D" w14:textId="77777777" w:rsidR="00DB36E9" w:rsidRDefault="00DB36E9" w:rsidP="00A90E1F">
      <w:pPr>
        <w:tabs>
          <w:tab w:val="left" w:pos="8273"/>
        </w:tabs>
      </w:pPr>
    </w:p>
    <w:p w14:paraId="0AAD73F4" w14:textId="77777777" w:rsidR="00DB36E9" w:rsidRDefault="00DB36E9" w:rsidP="00A90E1F">
      <w:pPr>
        <w:tabs>
          <w:tab w:val="left" w:pos="8273"/>
        </w:tabs>
      </w:pPr>
    </w:p>
    <w:p w14:paraId="06C9AABC" w14:textId="77777777" w:rsidR="00DB36E9" w:rsidRDefault="00DB36E9" w:rsidP="00A90E1F">
      <w:pPr>
        <w:tabs>
          <w:tab w:val="left" w:pos="8273"/>
        </w:tabs>
      </w:pPr>
    </w:p>
    <w:p w14:paraId="145B189C" w14:textId="77777777" w:rsidR="00DB36E9" w:rsidRDefault="00DB36E9" w:rsidP="00A90E1F">
      <w:pPr>
        <w:tabs>
          <w:tab w:val="left" w:pos="8273"/>
        </w:tabs>
      </w:pPr>
    </w:p>
    <w:p w14:paraId="75DF70ED" w14:textId="77777777" w:rsidR="00DB36E9" w:rsidRDefault="00DB36E9" w:rsidP="00A90E1F">
      <w:pPr>
        <w:tabs>
          <w:tab w:val="left" w:pos="8273"/>
        </w:tabs>
      </w:pPr>
    </w:p>
    <w:p w14:paraId="3D79FD58" w14:textId="77777777" w:rsidR="00DB36E9" w:rsidRDefault="00DB36E9" w:rsidP="00A90E1F">
      <w:pPr>
        <w:tabs>
          <w:tab w:val="left" w:pos="8273"/>
        </w:tabs>
      </w:pPr>
    </w:p>
    <w:p w14:paraId="69429876" w14:textId="77777777" w:rsidR="00DB36E9" w:rsidRDefault="00DB36E9" w:rsidP="00A90E1F">
      <w:pPr>
        <w:tabs>
          <w:tab w:val="left" w:pos="8273"/>
        </w:tabs>
      </w:pPr>
    </w:p>
    <w:p w14:paraId="3AB90ED3" w14:textId="77777777" w:rsidR="00DB36E9" w:rsidRDefault="00DB36E9" w:rsidP="00A90E1F">
      <w:pPr>
        <w:tabs>
          <w:tab w:val="left" w:pos="8273"/>
        </w:tabs>
      </w:pPr>
    </w:p>
    <w:p w14:paraId="3ECDBF8F" w14:textId="77777777" w:rsidR="00DB36E9" w:rsidRDefault="00DB36E9" w:rsidP="00A90E1F">
      <w:pPr>
        <w:tabs>
          <w:tab w:val="left" w:pos="8273"/>
        </w:tabs>
      </w:pPr>
    </w:p>
    <w:p w14:paraId="45C4E163" w14:textId="77777777" w:rsidR="00DB36E9" w:rsidRDefault="00DB36E9" w:rsidP="00A90E1F">
      <w:pPr>
        <w:tabs>
          <w:tab w:val="left" w:pos="8273"/>
        </w:tabs>
      </w:pPr>
    </w:p>
    <w:p w14:paraId="12CE9687" w14:textId="77777777" w:rsidR="00DB36E9" w:rsidRDefault="00DB36E9" w:rsidP="00A90E1F">
      <w:pPr>
        <w:tabs>
          <w:tab w:val="left" w:pos="8273"/>
        </w:tabs>
      </w:pPr>
    </w:p>
    <w:p w14:paraId="0ACA8E19" w14:textId="77777777" w:rsidR="00DB36E9" w:rsidRDefault="00DB36E9" w:rsidP="00A90E1F">
      <w:pPr>
        <w:tabs>
          <w:tab w:val="left" w:pos="8273"/>
        </w:tabs>
      </w:pPr>
    </w:p>
    <w:p w14:paraId="570F65CF" w14:textId="77777777" w:rsidR="00DB36E9" w:rsidRDefault="00DB36E9" w:rsidP="00A90E1F">
      <w:pPr>
        <w:tabs>
          <w:tab w:val="left" w:pos="8273"/>
        </w:tabs>
      </w:pPr>
    </w:p>
    <w:p w14:paraId="1388813C" w14:textId="77777777" w:rsidR="00DB36E9" w:rsidRDefault="00DB36E9" w:rsidP="00A90E1F">
      <w:pPr>
        <w:tabs>
          <w:tab w:val="left" w:pos="8273"/>
        </w:tabs>
      </w:pPr>
    </w:p>
    <w:p w14:paraId="08A88E16" w14:textId="77777777" w:rsidR="00DB36E9" w:rsidRDefault="00DB36E9" w:rsidP="00A90E1F">
      <w:pPr>
        <w:tabs>
          <w:tab w:val="left" w:pos="8273"/>
        </w:tabs>
      </w:pPr>
    </w:p>
    <w:p w14:paraId="7E32770E" w14:textId="77777777" w:rsidR="00DB36E9" w:rsidRDefault="00DB36E9" w:rsidP="00A90E1F">
      <w:pPr>
        <w:tabs>
          <w:tab w:val="left" w:pos="8273"/>
        </w:tabs>
      </w:pPr>
    </w:p>
    <w:p w14:paraId="4F73993B" w14:textId="77777777" w:rsidR="00DB36E9" w:rsidRDefault="00DB36E9" w:rsidP="00A90E1F">
      <w:pPr>
        <w:tabs>
          <w:tab w:val="left" w:pos="8273"/>
        </w:tabs>
      </w:pPr>
    </w:p>
    <w:p w14:paraId="0B4CF93A" w14:textId="77777777" w:rsidR="00DB36E9" w:rsidRDefault="00DB36E9" w:rsidP="00A90E1F">
      <w:pPr>
        <w:tabs>
          <w:tab w:val="left" w:pos="8273"/>
        </w:tabs>
      </w:pPr>
    </w:p>
    <w:p w14:paraId="17AAB10E" w14:textId="77777777" w:rsidR="00DB36E9" w:rsidRDefault="00DB36E9" w:rsidP="00A90E1F">
      <w:pPr>
        <w:tabs>
          <w:tab w:val="left" w:pos="8273"/>
        </w:tabs>
      </w:pPr>
    </w:p>
    <w:p w14:paraId="49CA4301" w14:textId="77777777" w:rsidR="00DB36E9" w:rsidRDefault="00DB36E9" w:rsidP="00A90E1F">
      <w:pPr>
        <w:tabs>
          <w:tab w:val="left" w:pos="8273"/>
        </w:tabs>
      </w:pPr>
    </w:p>
    <w:p w14:paraId="1B0DCED8" w14:textId="77777777" w:rsidR="00DB36E9" w:rsidRDefault="00DB36E9" w:rsidP="00A90E1F">
      <w:pPr>
        <w:tabs>
          <w:tab w:val="left" w:pos="8273"/>
        </w:tabs>
      </w:pPr>
    </w:p>
    <w:p w14:paraId="4DE5EADC" w14:textId="77777777" w:rsidR="00DB36E9" w:rsidRDefault="00DB36E9" w:rsidP="00A90E1F">
      <w:pPr>
        <w:tabs>
          <w:tab w:val="left" w:pos="8273"/>
        </w:tabs>
      </w:pPr>
    </w:p>
    <w:p w14:paraId="44CB3522" w14:textId="77777777" w:rsidR="00DB36E9" w:rsidRDefault="00DB36E9" w:rsidP="00A90E1F">
      <w:pPr>
        <w:tabs>
          <w:tab w:val="left" w:pos="8273"/>
        </w:tabs>
      </w:pPr>
    </w:p>
    <w:p w14:paraId="2F2CF0BC" w14:textId="77777777" w:rsidR="00DB36E9" w:rsidRDefault="00DB36E9" w:rsidP="00A90E1F">
      <w:pPr>
        <w:tabs>
          <w:tab w:val="left" w:pos="8273"/>
        </w:tabs>
      </w:pPr>
    </w:p>
    <w:p w14:paraId="52C0E327" w14:textId="77777777" w:rsidR="00DB36E9" w:rsidRDefault="00DB36E9" w:rsidP="00A90E1F">
      <w:pPr>
        <w:tabs>
          <w:tab w:val="left" w:pos="8273"/>
        </w:tabs>
      </w:pPr>
    </w:p>
    <w:p w14:paraId="743ECF8D" w14:textId="77777777" w:rsidR="00DB36E9" w:rsidRDefault="00DB36E9" w:rsidP="00A90E1F">
      <w:pPr>
        <w:tabs>
          <w:tab w:val="left" w:pos="8273"/>
        </w:tabs>
      </w:pPr>
    </w:p>
    <w:p w14:paraId="1D0B25A8" w14:textId="77777777" w:rsidR="00DB36E9" w:rsidRDefault="00DB36E9" w:rsidP="00A90E1F">
      <w:pPr>
        <w:tabs>
          <w:tab w:val="left" w:pos="8273"/>
        </w:tabs>
      </w:pPr>
    </w:p>
    <w:p w14:paraId="3CC03C8B" w14:textId="77777777" w:rsidR="00DB36E9" w:rsidRDefault="00DB36E9" w:rsidP="00A90E1F">
      <w:pPr>
        <w:tabs>
          <w:tab w:val="left" w:pos="8273"/>
        </w:tabs>
      </w:pPr>
    </w:p>
    <w:p w14:paraId="571D812B" w14:textId="77777777" w:rsidR="00DB36E9" w:rsidRDefault="00DB36E9" w:rsidP="00A90E1F">
      <w:pPr>
        <w:tabs>
          <w:tab w:val="left" w:pos="8273"/>
        </w:tabs>
      </w:pPr>
    </w:p>
    <w:p w14:paraId="3A7C361E" w14:textId="77777777" w:rsidR="00DB36E9" w:rsidRDefault="00DB36E9" w:rsidP="00A90E1F">
      <w:pPr>
        <w:tabs>
          <w:tab w:val="left" w:pos="8273"/>
        </w:tabs>
      </w:pPr>
    </w:p>
    <w:p w14:paraId="6E74509D" w14:textId="77777777" w:rsidR="00DB36E9" w:rsidRDefault="00DB36E9" w:rsidP="00A90E1F">
      <w:pPr>
        <w:tabs>
          <w:tab w:val="left" w:pos="8273"/>
        </w:tabs>
      </w:pPr>
    </w:p>
    <w:p w14:paraId="2797A139" w14:textId="77777777" w:rsidR="00DB36E9" w:rsidRDefault="00DB36E9" w:rsidP="00A90E1F">
      <w:pPr>
        <w:tabs>
          <w:tab w:val="left" w:pos="8273"/>
        </w:tabs>
      </w:pPr>
    </w:p>
    <w:p w14:paraId="4256AFD0" w14:textId="77777777" w:rsidR="00DB36E9" w:rsidRDefault="00DB36E9" w:rsidP="00A90E1F">
      <w:pPr>
        <w:tabs>
          <w:tab w:val="left" w:pos="8273"/>
        </w:tabs>
      </w:pPr>
    </w:p>
    <w:p w14:paraId="27E4070F" w14:textId="77777777" w:rsidR="00DB36E9" w:rsidRDefault="00DB36E9" w:rsidP="00A90E1F">
      <w:pPr>
        <w:tabs>
          <w:tab w:val="left" w:pos="8273"/>
        </w:tabs>
      </w:pPr>
    </w:p>
    <w:p w14:paraId="0F22D7B7" w14:textId="77777777" w:rsidR="00DB36E9" w:rsidRDefault="00DB36E9" w:rsidP="00A90E1F">
      <w:pPr>
        <w:tabs>
          <w:tab w:val="left" w:pos="8273"/>
        </w:tabs>
      </w:pPr>
    </w:p>
    <w:p w14:paraId="74997676" w14:textId="77777777" w:rsidR="00DB36E9" w:rsidRDefault="00DB36E9" w:rsidP="00A90E1F">
      <w:pPr>
        <w:tabs>
          <w:tab w:val="left" w:pos="8273"/>
        </w:tabs>
      </w:pPr>
    </w:p>
    <w:p w14:paraId="6546833C" w14:textId="77777777" w:rsidR="00DB36E9" w:rsidRDefault="00DB36E9" w:rsidP="00A90E1F">
      <w:pPr>
        <w:tabs>
          <w:tab w:val="left" w:pos="8273"/>
        </w:tabs>
      </w:pPr>
    </w:p>
    <w:p w14:paraId="00B60D85" w14:textId="77777777" w:rsidR="00DB36E9" w:rsidRDefault="00DB36E9" w:rsidP="00A90E1F">
      <w:pPr>
        <w:tabs>
          <w:tab w:val="left" w:pos="8273"/>
        </w:tabs>
      </w:pPr>
    </w:p>
    <w:p w14:paraId="76AE9857" w14:textId="77777777" w:rsidR="00DB36E9" w:rsidRDefault="00DB36E9" w:rsidP="00A90E1F">
      <w:pPr>
        <w:tabs>
          <w:tab w:val="left" w:pos="8273"/>
        </w:tabs>
      </w:pPr>
    </w:p>
    <w:p w14:paraId="4C89C7DD" w14:textId="77777777" w:rsidR="00DB36E9" w:rsidRDefault="00DB36E9" w:rsidP="00A90E1F">
      <w:pPr>
        <w:tabs>
          <w:tab w:val="left" w:pos="8273"/>
        </w:tabs>
      </w:pPr>
    </w:p>
    <w:p w14:paraId="15066750" w14:textId="77777777" w:rsidR="00DB36E9" w:rsidRDefault="00DB36E9" w:rsidP="00A90E1F">
      <w:pPr>
        <w:tabs>
          <w:tab w:val="left" w:pos="8273"/>
        </w:tabs>
      </w:pPr>
    </w:p>
    <w:p w14:paraId="31067D6B" w14:textId="77777777" w:rsidR="00DB36E9" w:rsidRDefault="00DB36E9" w:rsidP="00A90E1F">
      <w:pPr>
        <w:tabs>
          <w:tab w:val="left" w:pos="8273"/>
        </w:tabs>
      </w:pPr>
    </w:p>
    <w:p w14:paraId="4A4E2E62" w14:textId="77777777" w:rsidR="00DB36E9" w:rsidRDefault="00DB36E9" w:rsidP="00A90E1F">
      <w:pPr>
        <w:tabs>
          <w:tab w:val="left" w:pos="8273"/>
        </w:tabs>
      </w:pPr>
    </w:p>
    <w:p w14:paraId="6BD54355" w14:textId="77777777" w:rsidR="00DB36E9" w:rsidRDefault="00DB36E9" w:rsidP="00A90E1F">
      <w:pPr>
        <w:tabs>
          <w:tab w:val="left" w:pos="8273"/>
        </w:tabs>
      </w:pPr>
    </w:p>
    <w:p w14:paraId="5D74B16A" w14:textId="77777777" w:rsidR="00DB36E9" w:rsidRDefault="00DB36E9" w:rsidP="00A90E1F">
      <w:pPr>
        <w:tabs>
          <w:tab w:val="left" w:pos="8273"/>
        </w:tabs>
      </w:pPr>
    </w:p>
    <w:p w14:paraId="50CF5535" w14:textId="77777777" w:rsidR="00DB36E9" w:rsidRDefault="00DB36E9" w:rsidP="00A90E1F">
      <w:pPr>
        <w:tabs>
          <w:tab w:val="left" w:pos="8273"/>
        </w:tabs>
      </w:pPr>
    </w:p>
    <w:p w14:paraId="789297A5" w14:textId="77777777" w:rsidR="00DB36E9" w:rsidRDefault="00DB36E9" w:rsidP="00A90E1F">
      <w:pPr>
        <w:tabs>
          <w:tab w:val="left" w:pos="8273"/>
        </w:tabs>
      </w:pPr>
    </w:p>
    <w:p w14:paraId="1D7B0F43" w14:textId="77777777" w:rsidR="00DB36E9" w:rsidRDefault="00DB36E9" w:rsidP="00A90E1F">
      <w:pPr>
        <w:tabs>
          <w:tab w:val="left" w:pos="8273"/>
        </w:tabs>
      </w:pPr>
    </w:p>
    <w:p w14:paraId="05311C74" w14:textId="77777777" w:rsidR="00DB36E9" w:rsidRDefault="00DB36E9" w:rsidP="00A90E1F">
      <w:pPr>
        <w:tabs>
          <w:tab w:val="left" w:pos="8273"/>
        </w:tabs>
      </w:pPr>
    </w:p>
    <w:p w14:paraId="24098BFB" w14:textId="77777777" w:rsidR="00DB36E9" w:rsidRDefault="00DB36E9" w:rsidP="00A90E1F">
      <w:pPr>
        <w:tabs>
          <w:tab w:val="left" w:pos="8273"/>
        </w:tabs>
      </w:pPr>
    </w:p>
    <w:p w14:paraId="01926AC0" w14:textId="77777777" w:rsidR="00DB36E9" w:rsidRDefault="00DB36E9" w:rsidP="00A90E1F">
      <w:pPr>
        <w:tabs>
          <w:tab w:val="left" w:pos="8273"/>
        </w:tabs>
      </w:pPr>
    </w:p>
    <w:p w14:paraId="0AE396CA" w14:textId="77777777" w:rsidR="00DB36E9" w:rsidRDefault="00DB36E9" w:rsidP="00A90E1F">
      <w:pPr>
        <w:tabs>
          <w:tab w:val="left" w:pos="8273"/>
        </w:tabs>
      </w:pPr>
    </w:p>
    <w:p w14:paraId="59C60809" w14:textId="77777777" w:rsidR="00DB36E9" w:rsidRDefault="00DB36E9" w:rsidP="00A90E1F">
      <w:pPr>
        <w:tabs>
          <w:tab w:val="left" w:pos="8273"/>
        </w:tabs>
      </w:pPr>
    </w:p>
    <w:p w14:paraId="37A7DF5F" w14:textId="77777777" w:rsidR="00DB36E9" w:rsidRDefault="00DB36E9" w:rsidP="00A90E1F">
      <w:pPr>
        <w:tabs>
          <w:tab w:val="left" w:pos="8273"/>
        </w:tabs>
      </w:pPr>
    </w:p>
    <w:p w14:paraId="7DFF53D8" w14:textId="77777777" w:rsidR="00DB36E9" w:rsidRDefault="00DB36E9" w:rsidP="00A90E1F">
      <w:pPr>
        <w:tabs>
          <w:tab w:val="left" w:pos="8273"/>
        </w:tabs>
      </w:pPr>
    </w:p>
    <w:p w14:paraId="11E4A2C5" w14:textId="77777777" w:rsidR="00DB36E9" w:rsidRDefault="00DB36E9" w:rsidP="00A90E1F">
      <w:pPr>
        <w:tabs>
          <w:tab w:val="left" w:pos="8273"/>
        </w:tabs>
      </w:pPr>
    </w:p>
    <w:p w14:paraId="72D04BFC" w14:textId="77777777" w:rsidR="00DB36E9" w:rsidRDefault="00DB36E9" w:rsidP="00A90E1F">
      <w:pPr>
        <w:tabs>
          <w:tab w:val="left" w:pos="8273"/>
        </w:tabs>
      </w:pPr>
    </w:p>
    <w:p w14:paraId="67C3EE14" w14:textId="77777777" w:rsidR="00DB36E9" w:rsidRDefault="00DB36E9" w:rsidP="00A90E1F">
      <w:pPr>
        <w:tabs>
          <w:tab w:val="left" w:pos="8273"/>
        </w:tabs>
      </w:pPr>
    </w:p>
    <w:p w14:paraId="7E2C929A" w14:textId="77777777" w:rsidR="00DB36E9" w:rsidRDefault="00DB36E9" w:rsidP="00A90E1F">
      <w:pPr>
        <w:tabs>
          <w:tab w:val="left" w:pos="8273"/>
        </w:tabs>
      </w:pPr>
    </w:p>
    <w:p w14:paraId="39EE3DF8" w14:textId="77777777" w:rsidR="00DB36E9" w:rsidRDefault="00DB36E9" w:rsidP="00A90E1F">
      <w:pPr>
        <w:tabs>
          <w:tab w:val="left" w:pos="8273"/>
        </w:tabs>
      </w:pPr>
    </w:p>
    <w:p w14:paraId="479A6463" w14:textId="77777777" w:rsidR="00DB36E9" w:rsidRDefault="00DB36E9" w:rsidP="00A90E1F">
      <w:pPr>
        <w:tabs>
          <w:tab w:val="left" w:pos="8273"/>
        </w:tabs>
      </w:pPr>
    </w:p>
    <w:p w14:paraId="62EA08DB" w14:textId="77777777" w:rsidR="00DB36E9" w:rsidRDefault="00DB36E9" w:rsidP="00A90E1F">
      <w:pPr>
        <w:tabs>
          <w:tab w:val="left" w:pos="8273"/>
        </w:tabs>
      </w:pPr>
    </w:p>
    <w:p w14:paraId="2EC87EAE" w14:textId="77777777" w:rsidR="00DB36E9" w:rsidRDefault="00DB36E9" w:rsidP="00A90E1F">
      <w:pPr>
        <w:tabs>
          <w:tab w:val="left" w:pos="8273"/>
        </w:tabs>
      </w:pPr>
    </w:p>
    <w:p w14:paraId="011CB38C" w14:textId="77777777" w:rsidR="00DB36E9" w:rsidRDefault="00DB36E9" w:rsidP="00A90E1F">
      <w:pPr>
        <w:tabs>
          <w:tab w:val="left" w:pos="8273"/>
        </w:tabs>
      </w:pPr>
    </w:p>
    <w:p w14:paraId="11722616" w14:textId="77777777" w:rsidR="00DB36E9" w:rsidRDefault="00DB36E9" w:rsidP="00A90E1F">
      <w:pPr>
        <w:tabs>
          <w:tab w:val="left" w:pos="8273"/>
        </w:tabs>
      </w:pPr>
    </w:p>
    <w:p w14:paraId="20D29926" w14:textId="77777777" w:rsidR="00DB36E9" w:rsidRDefault="00DB36E9" w:rsidP="00A90E1F">
      <w:pPr>
        <w:tabs>
          <w:tab w:val="left" w:pos="8273"/>
        </w:tabs>
      </w:pPr>
    </w:p>
    <w:p w14:paraId="16F04158" w14:textId="77777777" w:rsidR="00DB36E9" w:rsidRDefault="00DB36E9" w:rsidP="00A90E1F">
      <w:pPr>
        <w:tabs>
          <w:tab w:val="left" w:pos="8273"/>
        </w:tabs>
      </w:pPr>
    </w:p>
    <w:p w14:paraId="2D0B24C2" w14:textId="77777777" w:rsidR="00DB36E9" w:rsidRDefault="00DB36E9" w:rsidP="00A90E1F">
      <w:pPr>
        <w:tabs>
          <w:tab w:val="left" w:pos="8273"/>
        </w:tabs>
      </w:pPr>
    </w:p>
    <w:p w14:paraId="25FF717A" w14:textId="77777777" w:rsidR="00DB36E9" w:rsidRDefault="00DB36E9" w:rsidP="00A90E1F">
      <w:pPr>
        <w:tabs>
          <w:tab w:val="left" w:pos="8273"/>
        </w:tabs>
      </w:pPr>
    </w:p>
    <w:p w14:paraId="4F4E4ADC" w14:textId="77777777" w:rsidR="00DB36E9" w:rsidRDefault="00DB36E9" w:rsidP="00A90E1F">
      <w:pPr>
        <w:tabs>
          <w:tab w:val="left" w:pos="8273"/>
        </w:tabs>
      </w:pPr>
    </w:p>
    <w:p w14:paraId="0F4B0D60" w14:textId="77777777" w:rsidR="00DB36E9" w:rsidRDefault="00DB36E9" w:rsidP="00A90E1F">
      <w:pPr>
        <w:tabs>
          <w:tab w:val="left" w:pos="8273"/>
        </w:tabs>
      </w:pPr>
    </w:p>
    <w:p w14:paraId="19E61CE6" w14:textId="77777777" w:rsidR="00DB36E9" w:rsidRDefault="00DB36E9" w:rsidP="00A90E1F">
      <w:pPr>
        <w:tabs>
          <w:tab w:val="left" w:pos="8273"/>
        </w:tabs>
      </w:pPr>
    </w:p>
    <w:p w14:paraId="1BE9F18A" w14:textId="77777777" w:rsidR="00DB36E9" w:rsidRDefault="00DB36E9" w:rsidP="00A90E1F">
      <w:pPr>
        <w:tabs>
          <w:tab w:val="left" w:pos="8273"/>
        </w:tabs>
      </w:pPr>
    </w:p>
    <w:p w14:paraId="5F8FB6F1" w14:textId="77777777" w:rsidR="00DB36E9" w:rsidRDefault="00DB36E9" w:rsidP="00A90E1F">
      <w:pPr>
        <w:tabs>
          <w:tab w:val="left" w:pos="8273"/>
        </w:tabs>
      </w:pPr>
    </w:p>
    <w:p w14:paraId="2B7E721B" w14:textId="77777777" w:rsidR="00DB36E9" w:rsidRDefault="00DB36E9" w:rsidP="00A90E1F">
      <w:pPr>
        <w:tabs>
          <w:tab w:val="left" w:pos="8273"/>
        </w:tabs>
      </w:pPr>
    </w:p>
    <w:p w14:paraId="7E3A41AF" w14:textId="77777777" w:rsidR="00DB36E9" w:rsidRDefault="00DB36E9" w:rsidP="00A90E1F">
      <w:pPr>
        <w:tabs>
          <w:tab w:val="left" w:pos="8273"/>
        </w:tabs>
      </w:pPr>
    </w:p>
    <w:p w14:paraId="66A8ECE7" w14:textId="77777777" w:rsidR="00DB36E9" w:rsidRDefault="00DB36E9" w:rsidP="00A90E1F">
      <w:pPr>
        <w:tabs>
          <w:tab w:val="left" w:pos="8273"/>
        </w:tabs>
      </w:pPr>
    </w:p>
    <w:p w14:paraId="6D0BFE58" w14:textId="77777777" w:rsidR="00DB36E9" w:rsidRDefault="00DB36E9" w:rsidP="00A90E1F">
      <w:pPr>
        <w:tabs>
          <w:tab w:val="left" w:pos="8273"/>
        </w:tabs>
      </w:pPr>
    </w:p>
    <w:p w14:paraId="4DF2B268" w14:textId="77777777" w:rsidR="00DB36E9" w:rsidRDefault="00DB36E9" w:rsidP="00A90E1F">
      <w:pPr>
        <w:tabs>
          <w:tab w:val="left" w:pos="8273"/>
        </w:tabs>
      </w:pPr>
    </w:p>
    <w:p w14:paraId="5F79FFD2" w14:textId="77777777" w:rsidR="00DB36E9" w:rsidRDefault="00DB36E9" w:rsidP="00A90E1F">
      <w:pPr>
        <w:tabs>
          <w:tab w:val="left" w:pos="8273"/>
        </w:tabs>
      </w:pPr>
    </w:p>
    <w:p w14:paraId="5C0F8EDC" w14:textId="77777777" w:rsidR="00DB36E9" w:rsidRDefault="00DB36E9" w:rsidP="00A90E1F">
      <w:pPr>
        <w:tabs>
          <w:tab w:val="left" w:pos="8273"/>
        </w:tabs>
      </w:pPr>
    </w:p>
    <w:p w14:paraId="7F9C2198" w14:textId="77777777" w:rsidR="00DB36E9" w:rsidRDefault="00DB36E9" w:rsidP="00A90E1F">
      <w:pPr>
        <w:tabs>
          <w:tab w:val="left" w:pos="8273"/>
        </w:tabs>
      </w:pPr>
    </w:p>
    <w:p w14:paraId="5868D9B5" w14:textId="77777777" w:rsidR="00DB36E9" w:rsidRDefault="00DB36E9" w:rsidP="00A90E1F">
      <w:pPr>
        <w:tabs>
          <w:tab w:val="left" w:pos="8273"/>
        </w:tabs>
      </w:pPr>
    </w:p>
    <w:sectPr w:rsidR="00DB36E9">
      <w:headerReference w:type="default" r:id="rId17"/>
      <w:footerReference w:type="default" r:id="rId1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4A3DDE" w14:textId="77777777" w:rsidR="002A7B36" w:rsidRDefault="002A7B36" w:rsidP="00F60552">
      <w:pPr>
        <w:spacing w:after="0" w:line="240" w:lineRule="auto"/>
      </w:pPr>
      <w:r>
        <w:separator/>
      </w:r>
    </w:p>
  </w:endnote>
  <w:endnote w:type="continuationSeparator" w:id="0">
    <w:p w14:paraId="09F426A8" w14:textId="77777777" w:rsidR="002A7B36" w:rsidRDefault="002A7B36" w:rsidP="00F605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E818B3" w14:textId="5BAD0DA7" w:rsidR="00A90E1F" w:rsidRDefault="00DB36E9">
    <w:pPr>
      <w:pStyle w:val="Pieddepage"/>
    </w:pPr>
    <w:r>
      <w:rPr>
        <w:noProof/>
      </w:rPr>
      <mc:AlternateContent>
        <mc:Choice Requires="wps">
          <w:drawing>
            <wp:anchor distT="0" distB="0" distL="114300" distR="114300" simplePos="0" relativeHeight="251661312" behindDoc="1" locked="0" layoutInCell="1" allowOverlap="1" wp14:anchorId="2AFF3EEE" wp14:editId="519FFD0D">
              <wp:simplePos x="0" y="0"/>
              <wp:positionH relativeFrom="column">
                <wp:posOffset>-897255</wp:posOffset>
              </wp:positionH>
              <wp:positionV relativeFrom="page">
                <wp:posOffset>10512899</wp:posOffset>
              </wp:positionV>
              <wp:extent cx="7623810" cy="179705"/>
              <wp:effectExtent l="0" t="0" r="15240" b="10795"/>
              <wp:wrapNone/>
              <wp:docPr id="62" name="Rectangle 62"/>
              <wp:cNvGraphicFramePr/>
              <a:graphic xmlns:a="http://schemas.openxmlformats.org/drawingml/2006/main">
                <a:graphicData uri="http://schemas.microsoft.com/office/word/2010/wordprocessingShape">
                  <wps:wsp>
                    <wps:cNvSpPr/>
                    <wps:spPr>
                      <a:xfrm>
                        <a:off x="0" y="0"/>
                        <a:ext cx="7623810" cy="179705"/>
                      </a:xfrm>
                      <a:prstGeom prst="rect">
                        <a:avLst/>
                      </a:prstGeom>
                      <a:solidFill>
                        <a:srgbClr val="00B0F0"/>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DFE76F7" id="Rectangle 62" o:spid="_x0000_s1026" style="position:absolute;margin-left:-70.65pt;margin-top:827.8pt;width:600.3pt;height:14.15pt;z-index:-251655168;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" fillcolor="#00b0f0" strokecolor="#00b0f0" strokeweight="1pt">
              <w10:wrap anchory="page"/>
            </v:rect>
          </w:pict>
        </mc:Fallback>
      </mc:AlternateContent>
    </w:r>
    <w:r w:rsidR="00A90E1F">
      <w:rPr>
        <w:noProof/>
      </w:rPr>
      <mc:AlternateContent>
        <mc:Choice Requires="wps">
          <w:drawing>
            <wp:anchor distT="0" distB="0" distL="114300" distR="114300" simplePos="0" relativeHeight="251659264" behindDoc="0" locked="0" layoutInCell="1" allowOverlap="1" wp14:anchorId="0C5C5E24" wp14:editId="18F19B62">
              <wp:simplePos x="0" y="0"/>
              <wp:positionH relativeFrom="column">
                <wp:posOffset>-896793</wp:posOffset>
              </wp:positionH>
              <wp:positionV relativeFrom="page">
                <wp:posOffset>10134023</wp:posOffset>
              </wp:positionV>
              <wp:extent cx="3987165" cy="359410"/>
              <wp:effectExtent l="0" t="0" r="0" b="2540"/>
              <wp:wrapNone/>
              <wp:docPr id="61" name="Zone de texte 61"/>
              <wp:cNvGraphicFramePr/>
              <a:graphic xmlns:a="http://schemas.openxmlformats.org/drawingml/2006/main">
                <a:graphicData uri="http://schemas.microsoft.com/office/word/2010/wordprocessingShape">
                  <wps:wsp>
                    <wps:cNvSpPr txBox="1"/>
                    <wps:spPr>
                      <a:xfrm>
                        <a:off x="0" y="0"/>
                        <a:ext cx="3987165" cy="359410"/>
                      </a:xfrm>
                      <a:prstGeom prst="rect">
                        <a:avLst/>
                      </a:prstGeom>
                      <a:solidFill>
                        <a:schemeClr val="lt1"/>
                      </a:solidFill>
                      <a:ln w="6350">
                        <a:noFill/>
                      </a:ln>
                    </wps:spPr>
                    <wps:txbx>
                      <w:txbxContent>
                        <w:p w14:paraId="1F81B711" w14:textId="77777777" w:rsidR="00A90E1F" w:rsidRPr="0080135D" w:rsidRDefault="00A90E1F" w:rsidP="00A90E1F">
                          <w:pPr>
                            <w:rPr>
                              <w:sz w:val="32"/>
                              <w:szCs w:val="32"/>
                            </w:rPr>
                          </w:pPr>
                          <w:r w:rsidRPr="0080135D">
                            <w:rPr>
                              <w:sz w:val="32"/>
                              <w:szCs w:val="32"/>
                            </w:rPr>
                            <w:t>Dekien Régi</w:t>
                          </w:r>
                          <w:r>
                            <w:rPr>
                              <w:sz w:val="32"/>
                              <w:szCs w:val="32"/>
                            </w:rPr>
                            <w:t>s                     BTS SIO 24.1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C5C5E24" id="_x0000_t202" coordsize="21600,21600" o:spt="202" path="m,l,21600r21600,l21600,xe">
              <v:stroke joinstyle="miter"/>
              <v:path gradientshapeok="t" o:connecttype="rect"/>
            </v:shapetype>
            <v:shape id="Zone de texte 61" o:spid="_x0000_s1026" type="#_x0000_t202" style="position:absolute;margin-left:-70.6pt;margin-top:797.95pt;width:313.95pt;height:28.3pt;z-index:251659264;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" fillcolor="white [3201]" stroked="f" strokeweight=".5pt">
              <v:textbox>
                <w:txbxContent>
                  <w:p w14:paraId="1F81B711" w14:textId="77777777" w:rsidR="00A90E1F" w:rsidRPr="0080135D" w:rsidRDefault="00A90E1F" w:rsidP="00A90E1F">
                    <w:pPr>
                      <w:rPr>
                        <w:sz w:val="32"/>
                        <w:szCs w:val="32"/>
                      </w:rPr>
                    </w:pPr>
                    <w:r w:rsidRPr="0080135D">
                      <w:rPr>
                        <w:sz w:val="32"/>
                        <w:szCs w:val="32"/>
                      </w:rPr>
                      <w:t>Dekien Régi</w:t>
                    </w:r>
                    <w:r>
                      <w:rPr>
                        <w:sz w:val="32"/>
                        <w:szCs w:val="32"/>
                      </w:rPr>
                      <w:t>s                     BTS SIO 24.1</w:t>
                    </w:r>
                  </w:p>
                </w:txbxContent>
              </v:textbox>
              <w10:wrap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0D23EB" w14:textId="77777777" w:rsidR="002A7B36" w:rsidRDefault="002A7B36" w:rsidP="00F60552">
      <w:pPr>
        <w:spacing w:after="0" w:line="240" w:lineRule="auto"/>
      </w:pPr>
      <w:r>
        <w:separator/>
      </w:r>
    </w:p>
  </w:footnote>
  <w:footnote w:type="continuationSeparator" w:id="0">
    <w:p w14:paraId="4D6A48A4" w14:textId="77777777" w:rsidR="002A7B36" w:rsidRDefault="002A7B36" w:rsidP="00F6055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10300A" w14:textId="77777777" w:rsidR="00A90E1F" w:rsidRDefault="00A90E1F">
    <w:pPr>
      <w:pStyle w:val="En-tte"/>
    </w:pPr>
    <w:r>
      <w:rPr>
        <w:noProof/>
      </w:rPr>
      <mc:AlternateContent>
        <mc:Choice Requires="wps">
          <w:drawing>
            <wp:anchor distT="0" distB="0" distL="114300" distR="114300" simplePos="0" relativeHeight="251665408" behindDoc="1" locked="0" layoutInCell="1" allowOverlap="1" wp14:anchorId="3719B5EB" wp14:editId="7064CF0F">
              <wp:simplePos x="0" y="0"/>
              <wp:positionH relativeFrom="column">
                <wp:posOffset>-432262</wp:posOffset>
              </wp:positionH>
              <wp:positionV relativeFrom="page">
                <wp:posOffset>814705</wp:posOffset>
              </wp:positionV>
              <wp:extent cx="888365" cy="64135"/>
              <wp:effectExtent l="0" t="0" r="26035" b="12065"/>
              <wp:wrapNone/>
              <wp:docPr id="64" name="Rectangle 64"/>
              <wp:cNvGraphicFramePr/>
              <a:graphic xmlns:a="http://schemas.openxmlformats.org/drawingml/2006/main">
                <a:graphicData uri="http://schemas.microsoft.com/office/word/2010/wordprocessingShape">
                  <wps:wsp>
                    <wps:cNvSpPr/>
                    <wps:spPr>
                      <a:xfrm>
                        <a:off x="0" y="0"/>
                        <a:ext cx="888365" cy="64135"/>
                      </a:xfrm>
                      <a:prstGeom prst="rect">
                        <a:avLst/>
                      </a:prstGeom>
                      <a:solidFill>
                        <a:srgbClr val="00B0F0"/>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4A278B" id="Rectangle 64" o:spid="_x0000_s1026" style="position:absolute;margin-left:-34.05pt;margin-top:64.15pt;width:69.95pt;height:5.05pt;z-index:-251651072;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" fillcolor="#00b0f0" strokecolor="#00b0f0" strokeweight="1pt">
              <w10:wrap anchory="page"/>
            </v:rect>
          </w:pict>
        </mc:Fallback>
      </mc:AlternateContent>
    </w:r>
    <w:r>
      <w:rPr>
        <w:noProof/>
      </w:rPr>
      <mc:AlternateContent>
        <mc:Choice Requires="wps">
          <w:drawing>
            <wp:anchor distT="0" distB="0" distL="114300" distR="114300" simplePos="0" relativeHeight="251663360" behindDoc="1" locked="0" layoutInCell="1" allowOverlap="1" wp14:anchorId="666878B8" wp14:editId="50EC17DD">
              <wp:simplePos x="0" y="0"/>
              <wp:positionH relativeFrom="column">
                <wp:posOffset>-947650</wp:posOffset>
              </wp:positionH>
              <wp:positionV relativeFrom="page">
                <wp:posOffset>8370</wp:posOffset>
              </wp:positionV>
              <wp:extent cx="7623810" cy="179705"/>
              <wp:effectExtent l="0" t="0" r="15240" b="10795"/>
              <wp:wrapNone/>
              <wp:docPr id="63" name="Rectangle 63"/>
              <wp:cNvGraphicFramePr/>
              <a:graphic xmlns:a="http://schemas.openxmlformats.org/drawingml/2006/main">
                <a:graphicData uri="http://schemas.microsoft.com/office/word/2010/wordprocessingShape">
                  <wps:wsp>
                    <wps:cNvSpPr/>
                    <wps:spPr>
                      <a:xfrm>
                        <a:off x="0" y="0"/>
                        <a:ext cx="7623810" cy="179705"/>
                      </a:xfrm>
                      <a:prstGeom prst="rect">
                        <a:avLst/>
                      </a:prstGeom>
                      <a:solidFill>
                        <a:srgbClr val="00B0F0"/>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792E294" id="Rectangle 63" o:spid="_x0000_s1026" style="position:absolute;margin-left:-74.6pt;margin-top:.65pt;width:600.3pt;height:14.15pt;z-index:-251653120;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" fillcolor="#00b0f0" strokecolor="#00b0f0" strokeweight="1pt">
              <w10:wrap anchory="page"/>
            </v:rect>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6"/>
  <w:proofState w:spelling="clean" w:grammar="clean"/>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36E9"/>
    <w:rsid w:val="00044AD4"/>
    <w:rsid w:val="00064D7A"/>
    <w:rsid w:val="00067F38"/>
    <w:rsid w:val="000C2878"/>
    <w:rsid w:val="00174A3D"/>
    <w:rsid w:val="001D1014"/>
    <w:rsid w:val="00232DEA"/>
    <w:rsid w:val="00263B0B"/>
    <w:rsid w:val="002A7B36"/>
    <w:rsid w:val="00321626"/>
    <w:rsid w:val="00347A04"/>
    <w:rsid w:val="004477CF"/>
    <w:rsid w:val="006D4A12"/>
    <w:rsid w:val="006F20B5"/>
    <w:rsid w:val="00703A8D"/>
    <w:rsid w:val="0076557F"/>
    <w:rsid w:val="00842E73"/>
    <w:rsid w:val="00860F67"/>
    <w:rsid w:val="0097573D"/>
    <w:rsid w:val="00A90E1F"/>
    <w:rsid w:val="00C300B6"/>
    <w:rsid w:val="00DB36E9"/>
    <w:rsid w:val="00DD5DA1"/>
    <w:rsid w:val="00E66604"/>
    <w:rsid w:val="00EE2BB9"/>
    <w:rsid w:val="00F6055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B5FFD4"/>
  <w15:chartTrackingRefBased/>
  <w15:docId w15:val="{E19CD326-2BFB-48D0-9624-1CDC124BB9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36E9"/>
    <w:rPr>
      <w:kern w:val="0"/>
      <w14:ligatures w14:val="none"/>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F60552"/>
    <w:pPr>
      <w:tabs>
        <w:tab w:val="center" w:pos="4536"/>
        <w:tab w:val="right" w:pos="9072"/>
      </w:tabs>
      <w:spacing w:after="0" w:line="240" w:lineRule="auto"/>
    </w:pPr>
  </w:style>
  <w:style w:type="character" w:customStyle="1" w:styleId="En-tteCar">
    <w:name w:val="En-tête Car"/>
    <w:basedOn w:val="Policepardfaut"/>
    <w:link w:val="En-tte"/>
    <w:uiPriority w:val="99"/>
    <w:rsid w:val="00F60552"/>
    <w:rPr>
      <w:kern w:val="0"/>
      <w14:ligatures w14:val="none"/>
    </w:rPr>
  </w:style>
  <w:style w:type="paragraph" w:styleId="Pieddepage">
    <w:name w:val="footer"/>
    <w:basedOn w:val="Normal"/>
    <w:link w:val="PieddepageCar"/>
    <w:uiPriority w:val="99"/>
    <w:unhideWhenUsed/>
    <w:rsid w:val="00F6055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60552"/>
    <w:rPr>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4110425">
      <w:bodyDiv w:val="1"/>
      <w:marLeft w:val="0"/>
      <w:marRight w:val="0"/>
      <w:marTop w:val="0"/>
      <w:marBottom w:val="0"/>
      <w:divBdr>
        <w:top w:val="none" w:sz="0" w:space="0" w:color="auto"/>
        <w:left w:val="none" w:sz="0" w:space="0" w:color="auto"/>
        <w:bottom w:val="none" w:sz="0" w:space="0" w:color="auto"/>
        <w:right w:val="none" w:sz="0" w:space="0" w:color="auto"/>
      </w:divBdr>
      <w:divsChild>
        <w:div w:id="19337841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oter" Target="footer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X-trem%20Info\Documents\Mod&#232;les%20Office%20personnalis&#233;s\Docomentation.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Docomentation.dotx</Template>
  <TotalTime>1191</TotalTime>
  <Pages>1</Pages>
  <Words>327</Words>
  <Characters>1801</Characters>
  <Application>Microsoft Office Word</Application>
  <DocSecurity>0</DocSecurity>
  <Lines>15</Lines>
  <Paragraphs>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X-trem Info</dc:creator>
  <cp:keywords/>
  <dc:description/>
  <cp:lastModifiedBy>Regis DEKIEN</cp:lastModifiedBy>
  <cp:revision>11</cp:revision>
  <dcterms:created xsi:type="dcterms:W3CDTF">2023-06-28T08:40:00Z</dcterms:created>
  <dcterms:modified xsi:type="dcterms:W3CDTF">2023-06-30T06:49:00Z</dcterms:modified>
</cp:coreProperties>
</file>